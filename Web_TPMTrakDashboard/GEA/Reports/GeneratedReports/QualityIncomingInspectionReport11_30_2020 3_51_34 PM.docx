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activeX/activeX2.xml" ContentType="application/vnd.ms-office.activeX+xml"/>
  <Override PartName="/word/activeX/activeX1.xml" ContentType="application/vnd.ms-office.activeX+xml"/>
  <Override PartName="/word/webSettings.xml" ContentType="application/vnd.openxmlformats-officedocument.wordprocessingml.webSettings+xml"/>
  <Override PartName="/word/activeX/activeX3.xml" ContentType="application/vnd.ms-office.activeX+xml"/>
  <Override PartName="/word/activeX/activeX4.xml" ContentType="application/vnd.ms-office.activeX+xml"/>
  <Override PartName="/word/activeX/activeX6.xml" ContentType="application/vnd.ms-office.activeX+xml"/>
  <Override PartName="/word/activeX/activeX5.xml" ContentType="application/vnd.ms-office.activeX+xml"/>
  <Override PartName="/docProps/core.xml" ContentType="application/vnd.openxmlformats-package.core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12332"/>
      </w:tblGrid>
      <w:tr w:rsidR="000702F6" w:rsidRPr="00B54A38" w:rsidTr="007025C3">
        <w:tc>
          <w:tcPr>
            <w:tcW w:w="2093" w:type="dxa"/>
            <w:shd w:val="clear" w:color="auto" w:fill="BFBFBF" w:themeFill="background1" w:themeFillShade="BF"/>
          </w:tcPr>
          <w:p w:rsidR="000702F6" w:rsidRPr="00B54A38" w:rsidRDefault="00606B85" w:rsidP="005F47E0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 xml:space="preserve">GEA </w:t>
            </w:r>
            <w:r w:rsidR="005F47E0" w:rsidRPr="00B54A38">
              <w:rPr>
                <w:sz w:val="20"/>
                <w:szCs w:val="20"/>
              </w:rPr>
              <w:t>Company</w:t>
            </w:r>
          </w:p>
        </w:tc>
        <w:tc>
          <w:tcPr>
            <w:tcW w:w="12332" w:type="dxa"/>
            <w:tcBorders>
              <w:top w:val="nil"/>
              <w:right w:val="nil"/>
            </w:tcBorders>
          </w:tcPr>
          <w:p w:rsidR="000702F6" w:rsidRPr="00B54A38" w:rsidRDefault="000702F6" w:rsidP="00694C6A">
            <w:pPr>
              <w:rPr>
                <w:sz w:val="20"/>
                <w:szCs w:val="20"/>
              </w:rPr>
            </w:pPr>
            <w:bookmarkStart w:id="0" w:name="_GoBack"/>
            <w:bookmarkEnd w:id="0"/>
            <w:r>
              <w:rPr>
                <w:sz w:val="20"/>
                <w:szCs w:val="20"/>
              </w:rPr>
              <w:t>Description</w:t>
            </w:r>
          </w:p>
        </w:tc>
      </w:tr>
    </w:tbl>
    <w:p w:rsidR="000702F6" w:rsidRPr="00B54A38" w:rsidRDefault="000702F6" w:rsidP="00EB6094">
      <w:pPr>
        <w:rPr>
          <w:sz w:val="6"/>
          <w:szCs w:val="6"/>
          <w:lang w:val="en-US"/>
        </w:rPr>
      </w:pPr>
    </w:p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093"/>
        <w:gridCol w:w="2410"/>
        <w:gridCol w:w="305"/>
        <w:gridCol w:w="1112"/>
        <w:gridCol w:w="2552"/>
        <w:gridCol w:w="1984"/>
        <w:gridCol w:w="3970"/>
      </w:tblGrid>
      <w:tr w:rsidR="002701F2" w:rsidRPr="00B54A38" w:rsidTr="007025C3">
        <w:trPr>
          <w:trHeight w:val="340"/>
        </w:trPr>
        <w:tc>
          <w:tcPr>
            <w:tcW w:w="2093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2701F2" w:rsidRPr="00B54A38" w:rsidRDefault="00B54A38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Description</w:t>
            </w:r>
          </w:p>
        </w:tc>
        <w:tc>
          <w:tcPr>
            <w:tcW w:w="6379" w:type="dxa"/>
            <w:gridSpan w:val="4"/>
            <w:vAlign w:val="center"/>
          </w:tcPr>
          <w:p w:rsidR="002701F2" w:rsidRPr="00B54A38" w:rsidRDefault="002701F2" w:rsidP="002701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984" w:type="dxa"/>
            <w:tcBorders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2701F2" w:rsidRPr="00B54A38" w:rsidRDefault="005F47E0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Test plan No</w:t>
            </w:r>
            <w:r w:rsidR="002701F2" w:rsidRPr="00B54A38">
              <w:rPr>
                <w:sz w:val="20"/>
                <w:szCs w:val="20"/>
              </w:rPr>
              <w:t>.</w:t>
            </w:r>
          </w:p>
        </w:tc>
        <w:tc>
          <w:tcPr>
            <w:tcW w:w="3970" w:type="dxa"/>
            <w:vAlign w:val="center"/>
          </w:tcPr>
          <w:p w:rsidR="002701F2" w:rsidRPr="00B54A38" w:rsidRDefault="002701F2" w:rsidP="002701F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PLAN001</w:t>
            </w:r>
          </w:p>
        </w:tc>
      </w:tr>
      <w:tr w:rsidR="00057316" w:rsidRPr="00B54A38" w:rsidTr="007025C3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pPr/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Order</w:t>
            </w:r>
            <w:r w:rsidR="00057316" w:rsidRPr="00B54A38">
              <w:rPr>
                <w:sz w:val="20"/>
                <w:szCs w:val="20"/>
                <w:bdr w:val="single" w:sz="12" w:space="0" w:color="D9D9D9" w:themeColor="background1" w:themeShade="D9"/>
                <w:shd w:val="clear" w:color="auto" w:fill="D9D9D9" w:themeFill="background1" w:themeFillShade="D9"/>
              </w:rPr>
              <w:t>-</w:t>
            </w:r>
            <w:r w:rsidR="00057316" w:rsidRPr="00B54A38">
              <w:rPr>
                <w:sz w:val="20"/>
                <w:szCs w:val="20"/>
                <w:shd w:val="clear" w:color="auto" w:fill="D9D9D9" w:themeFill="background1" w:themeFillShade="D9"/>
              </w:rPr>
              <w:t>N</w:t>
            </w:r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2715" w:type="dxa"/>
            <w:gridSpan w:val="2"/>
            <w:tcBorders>
              <w:bottom w:val="single" w:sz="6" w:space="0" w:color="BFBFBF" w:themeColor="background1" w:themeShade="BF"/>
            </w:tcBorders>
            <w:vAlign w:val="center"/>
          </w:tcPr>
          <w:p w:rsidR="00057316" w:rsidRPr="00B54A38" w:rsidRDefault="00057316" w:rsidP="002701F2">
            <w:pPr/>
            <w:r>
              <w:rPr>
                <w:sz w:val="20"/>
                <w:szCs w:val="20"/>
              </w:rPr>
              <w:t>QIH_2</w:t>
            </w:r>
          </w:p>
        </w:tc>
        <w:tc>
          <w:tcPr>
            <w:tcW w:w="1112" w:type="dxa"/>
            <w:tcBorders>
              <w:bottom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pPr/>
            <w:r w:rsidRPr="00B54A38">
              <w:rPr>
                <w:sz w:val="20"/>
                <w:szCs w:val="20"/>
              </w:rPr>
              <w:t>Part-No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bottom w:val="single" w:sz="6" w:space="0" w:color="BFBFBF" w:themeColor="background1" w:themeShade="BF"/>
            </w:tcBorders>
            <w:vAlign w:val="center"/>
          </w:tcPr>
          <w:p w:rsidR="00057316" w:rsidRPr="00B54A38" w:rsidRDefault="00057316" w:rsidP="002701F2">
            <w:pPr/>
            <w:r>
              <w:rPr>
                <w:sz w:val="20"/>
                <w:szCs w:val="20"/>
              </w:rPr>
              <w:t>4444-5555-666</w:t>
            </w:r>
          </w:p>
        </w:tc>
        <w:tc>
          <w:tcPr>
            <w:tcW w:w="1984" w:type="dxa"/>
            <w:tcBorders>
              <w:top w:val="single" w:sz="6" w:space="0" w:color="FFFFFF" w:themeColor="background1"/>
              <w:bottom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057316" w:rsidRPr="00B54A38" w:rsidRDefault="005F47E0" w:rsidP="002701F2">
            <w:pPr/>
            <w:r w:rsidRPr="00B54A38">
              <w:rPr>
                <w:sz w:val="20"/>
                <w:szCs w:val="20"/>
              </w:rPr>
              <w:t>Drawing-No</w:t>
            </w:r>
            <w:r w:rsidR="00057316" w:rsidRPr="00B54A38">
              <w:rPr>
                <w:sz w:val="20"/>
                <w:szCs w:val="20"/>
              </w:rPr>
              <w:t>.</w:t>
            </w:r>
          </w:p>
        </w:tc>
        <w:tc>
          <w:tcPr>
            <w:tcW w:w="3970" w:type="dxa"/>
            <w:vAlign w:val="center"/>
          </w:tcPr>
          <w:p w:rsidR="00057316" w:rsidRPr="00B54A38" w:rsidRDefault="00057316" w:rsidP="002701F2">
            <w:pPr/>
          </w:p>
        </w:tc>
      </w:tr>
      <w:tr w:rsidR="006021DE" w:rsidRPr="00B54A38" w:rsidTr="007025C3">
        <w:trPr>
          <w:trHeight w:val="340"/>
        </w:trPr>
        <w:tc>
          <w:tcPr>
            <w:tcW w:w="2093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6021DE" w:rsidRPr="00B54A38" w:rsidRDefault="005F47E0" w:rsidP="00EF20A5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Test Area</w:t>
            </w:r>
          </w:p>
        </w:tc>
        <w:tc>
          <w:tcPr>
            <w:tcW w:w="2410" w:type="dxa"/>
            <w:tcBorders>
              <w:right w:val="nil"/>
            </w:tcBorders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7" type="#_x0000_t75" style="width:96.55pt;height:19.65pt" o:ole="">
                  <v:imagedata r:id="rId8" o:title=""/>
                </v:shape>
                <w:control r:id="rId9" w:name="CheckBox2" w:shapeid="_x0000_i1037"/>
              </w:object>
            </w:r>
          </w:p>
        </w:tc>
        <w:tc>
          <w:tcPr>
            <w:tcW w:w="3969" w:type="dxa"/>
            <w:gridSpan w:val="3"/>
            <w:tcBorders>
              <w:left w:val="nil"/>
            </w:tcBorders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39" type="#_x0000_t75" style="width:68.2pt;height:19.65pt" o:ole="">
                  <v:imagedata r:id="rId10" o:title=""/>
                </v:shape>
                <w:control r:id="rId11" w:name="CheckBox21" w:shapeid="_x0000_i1039"/>
              </w:object>
            </w:r>
          </w:p>
        </w:tc>
        <w:tc>
          <w:tcPr>
            <w:tcW w:w="1984" w:type="dxa"/>
            <w:tcBorders>
              <w:top w:val="single" w:sz="6" w:space="0" w:color="FFFFFF" w:themeColor="background1"/>
            </w:tcBorders>
            <w:shd w:val="clear" w:color="auto" w:fill="D9D9D9" w:themeFill="background1" w:themeFillShade="D9"/>
            <w:vAlign w:val="center"/>
          </w:tcPr>
          <w:p w:rsidR="006021DE" w:rsidRPr="00B54A38" w:rsidRDefault="005F47E0" w:rsidP="002701F2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  <w:shd w:val="clear" w:color="auto" w:fill="D9D9D9" w:themeFill="background1" w:themeFillShade="D9"/>
              </w:rPr>
              <w:t>Others</w:t>
            </w:r>
          </w:p>
        </w:tc>
        <w:tc>
          <w:tcPr>
            <w:tcW w:w="3970" w:type="dxa"/>
            <w:vAlign w:val="center"/>
          </w:tcPr>
          <w:p w:rsidR="006021DE" w:rsidRPr="00B54A38" w:rsidRDefault="006021DE" w:rsidP="002701F2">
            <w:pPr>
              <w:rPr>
                <w:sz w:val="20"/>
                <w:szCs w:val="20"/>
              </w:rPr>
            </w:pPr>
          </w:p>
        </w:tc>
      </w:tr>
    </w:tbl>
    <w:p w:rsidR="004E154F" w:rsidRPr="00B54A38" w:rsidRDefault="004E154F" w:rsidP="00EB6094">
      <w:pPr>
        <w:rPr>
          <w:sz w:val="6"/>
          <w:lang w:val="en-US"/>
        </w:rPr>
      </w:pPr>
    </w:p>
    <w:tbl>
      <w:tblPr>
        <w:tblStyle w:val="Tabellenraster"/>
        <w:tblW w:w="0" w:type="auto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single" w:sz="6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528"/>
        <w:gridCol w:w="4568"/>
        <w:gridCol w:w="1559"/>
        <w:gridCol w:w="992"/>
        <w:gridCol w:w="992"/>
        <w:gridCol w:w="992"/>
        <w:gridCol w:w="992"/>
        <w:gridCol w:w="993"/>
        <w:gridCol w:w="2835"/>
      </w:tblGrid>
      <w:tr w:rsidR="006021DE" w:rsidRPr="00B54A38" w:rsidTr="007025C3">
        <w:trPr>
          <w:trHeight w:val="204"/>
          <w:tblHeader/>
        </w:trPr>
        <w:tc>
          <w:tcPr>
            <w:tcW w:w="502" w:type="dxa"/>
            <w:vMerge w:val="restart"/>
            <w:tcBorders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A9783B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No</w:t>
            </w:r>
            <w:r w:rsidR="006021DE" w:rsidRPr="00B54A38">
              <w:rPr>
                <w:sz w:val="20"/>
                <w:szCs w:val="20"/>
              </w:rPr>
              <w:t>.</w:t>
            </w:r>
          </w:p>
        </w:tc>
        <w:tc>
          <w:tcPr>
            <w:tcW w:w="4568" w:type="dxa"/>
            <w:vMerge w:val="restart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Inspection Characteristics</w:t>
            </w:r>
          </w:p>
        </w:tc>
        <w:tc>
          <w:tcPr>
            <w:tcW w:w="1559" w:type="dxa"/>
            <w:vMerge w:val="restart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0E1899" w:rsidP="00602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 value</w:t>
            </w:r>
          </w:p>
          <w:p w:rsidR="006021DE" w:rsidRPr="000E1899" w:rsidRDefault="006021DE" w:rsidP="000E1899">
            <w:pPr>
              <w:jc w:val="center"/>
              <w:rPr>
                <w:sz w:val="16"/>
                <w:szCs w:val="20"/>
              </w:rPr>
            </w:pPr>
            <w:r w:rsidRPr="00B54A38">
              <w:rPr>
                <w:sz w:val="16"/>
                <w:szCs w:val="20"/>
              </w:rPr>
              <w:t>(</w:t>
            </w:r>
            <w:r w:rsidR="000E1899" w:rsidRPr="000E1899">
              <w:rPr>
                <w:sz w:val="16"/>
                <w:szCs w:val="20"/>
              </w:rPr>
              <w:t>with tolerance field</w:t>
            </w:r>
            <w:r w:rsidRPr="00B54A38">
              <w:rPr>
                <w:sz w:val="16"/>
                <w:szCs w:val="20"/>
              </w:rPr>
              <w:t>)</w:t>
            </w:r>
          </w:p>
        </w:tc>
        <w:tc>
          <w:tcPr>
            <w:tcW w:w="4961" w:type="dxa"/>
            <w:gridSpan w:val="5"/>
            <w:tcBorders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0E1899" w:rsidP="006021DE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 value</w:t>
            </w:r>
          </w:p>
        </w:tc>
        <w:tc>
          <w:tcPr>
            <w:tcW w:w="2835" w:type="dxa"/>
            <w:vMerge w:val="restart"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841707">
            <w:pPr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Comments</w:t>
            </w:r>
          </w:p>
        </w:tc>
      </w:tr>
      <w:tr w:rsidR="006021DE" w:rsidRPr="00B54A38" w:rsidTr="007025C3">
        <w:trPr>
          <w:trHeight w:val="204"/>
          <w:tblHeader/>
        </w:trPr>
        <w:tc>
          <w:tcPr>
            <w:tcW w:w="502" w:type="dxa"/>
            <w:vMerge/>
            <w:tcBorders>
              <w:top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4568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Merge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6021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1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2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3</w:t>
            </w:r>
          </w:p>
        </w:tc>
        <w:tc>
          <w:tcPr>
            <w:tcW w:w="992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4</w:t>
            </w:r>
          </w:p>
        </w:tc>
        <w:tc>
          <w:tcPr>
            <w:tcW w:w="993" w:type="dxa"/>
            <w:tcBorders>
              <w:top w:val="single" w:sz="6" w:space="0" w:color="FFFFFF" w:themeColor="background1"/>
              <w:left w:val="single" w:sz="6" w:space="0" w:color="FFFFFF" w:themeColor="background1"/>
              <w:righ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DC7B76" w:rsidP="006021D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Sample</w:t>
            </w:r>
            <w:r w:rsidR="006021DE" w:rsidRPr="00B54A38">
              <w:rPr>
                <w:sz w:val="20"/>
                <w:szCs w:val="20"/>
              </w:rPr>
              <w:t xml:space="preserve"> 5</w:t>
            </w:r>
          </w:p>
        </w:tc>
        <w:tc>
          <w:tcPr>
            <w:tcW w:w="2835" w:type="dxa"/>
            <w:vMerge/>
            <w:tcBorders>
              <w:left w:val="single" w:sz="6" w:space="0" w:color="FFFFFF" w:themeColor="background1"/>
            </w:tcBorders>
            <w:shd w:val="clear" w:color="auto" w:fill="BFBFBF" w:themeFill="background1" w:themeFillShade="BF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 Length</w:t>
            </w: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95.5 ±0.20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Outer Dia</w:t>
            </w: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17.0 ±0.20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</w:t>
            </w: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3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4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5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6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7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8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9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  <w:tr w:rsidR="006021DE" w:rsidRPr="00B54A38" w:rsidTr="007025C3">
        <w:trPr>
          <w:trHeight w:val="454"/>
        </w:trPr>
        <w:tc>
          <w:tcPr>
            <w:tcW w:w="502" w:type="dxa"/>
            <w:vAlign w:val="center"/>
          </w:tcPr>
          <w:p w:rsidR="006021DE" w:rsidRPr="00B54A38" w:rsidRDefault="006021DE" w:rsidP="005B5C2E">
            <w:pPr>
              <w:jc w:val="center"/>
              <w:rPr>
                <w:sz w:val="20"/>
                <w:szCs w:val="20"/>
              </w:rPr>
            </w:pPr>
            <w:r w:rsidRPr="00B54A38">
              <w:rPr>
                <w:sz w:val="20"/>
                <w:szCs w:val="20"/>
              </w:rPr>
              <w:t>10</w:t>
            </w:r>
          </w:p>
        </w:tc>
        <w:tc>
          <w:tcPr>
            <w:tcW w:w="4568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vAlign w:val="center"/>
          </w:tcPr>
          <w:p w:rsidR="006021DE" w:rsidRPr="00B54A38" w:rsidRDefault="006021DE" w:rsidP="006021DE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vAlign w:val="center"/>
          </w:tcPr>
          <w:p w:rsidR="006021DE" w:rsidRPr="00B54A38" w:rsidRDefault="006021DE" w:rsidP="00841707">
            <w:pPr>
              <w:rPr>
                <w:sz w:val="20"/>
                <w:szCs w:val="20"/>
              </w:rPr>
            </w:pPr>
          </w:p>
        </w:tc>
      </w:tr>
    </w:tbl>
    <w:p w:rsidR="004E154F" w:rsidRPr="00B54A38" w:rsidRDefault="004E154F" w:rsidP="00EB6094">
      <w:pPr>
        <w:rPr>
          <w:sz w:val="6"/>
          <w:szCs w:val="6"/>
          <w:lang w:val="en-US"/>
        </w:rPr>
      </w:pPr>
    </w:p>
    <w:tbl>
      <w:tblPr>
        <w:tblStyle w:val="Tabellenraster"/>
        <w:tblW w:w="0" w:type="auto"/>
        <w:tblBorders>
          <w:top w:val="single" w:sz="12" w:space="0" w:color="D9D9D9" w:themeColor="background1" w:themeShade="D9"/>
          <w:left w:val="single" w:sz="12" w:space="0" w:color="D9D9D9" w:themeColor="background1" w:themeShade="D9"/>
          <w:bottom w:val="single" w:sz="12" w:space="0" w:color="D9D9D9" w:themeColor="background1" w:themeShade="D9"/>
          <w:right w:val="single" w:sz="12" w:space="0" w:color="D9D9D9" w:themeColor="background1" w:themeShade="D9"/>
          <w:insideH w:val="single" w:sz="12" w:space="0" w:color="D9D9D9" w:themeColor="background1" w:themeShade="D9"/>
          <w:insideV w:val="single" w:sz="12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1061"/>
        <w:gridCol w:w="2424"/>
        <w:gridCol w:w="167"/>
        <w:gridCol w:w="1088"/>
        <w:gridCol w:w="2128"/>
        <w:gridCol w:w="186"/>
        <w:gridCol w:w="1418"/>
        <w:gridCol w:w="90"/>
        <w:gridCol w:w="2970"/>
        <w:gridCol w:w="2894"/>
        <w:gridCol w:w="76"/>
      </w:tblGrid>
      <w:tr w:rsidR="009D75CF" w:rsidRPr="00B54A38" w:rsidTr="007025C3">
        <w:trPr>
          <w:gridAfter w:val="1"/>
          <w:wAfter w:w="76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1" type="#_x0000_t75" style="width:64.35pt;height:19.65pt" o:ole="">
                  <v:imagedata r:id="rId12" o:title=""/>
                </v:shape>
                <w:control r:id="rId13" w:name="CheckBox22" w:shapeid="_x0000_i1041"/>
              </w:objec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3" type="#_x0000_t75" style="width:139.1pt;height:19.65pt" o:ole="">
                  <v:imagedata r:id="rId14" o:title=""/>
                </v:shape>
                <w:control r:id="rId15" w:name="CheckBox24" w:shapeid="_x0000_i1043"/>
              </w:object>
            </w:r>
          </w:p>
        </w:tc>
        <w:tc>
          <w:tcPr>
            <w:tcW w:w="141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FFFFFF" w:themeColor="background1"/>
              <w:right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9D75CF" w:rsidRPr="00B54A38" w:rsidRDefault="00694C6A" w:rsidP="002D17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Editions</w:t>
            </w:r>
            <w:r w:rsidR="009D75CF" w:rsidRPr="00B54A38">
              <w:rPr>
                <w:sz w:val="20"/>
                <w:szCs w:val="20"/>
              </w:rPr>
              <w:t>:</w:t>
            </w:r>
          </w:p>
        </w:tc>
        <w:tc>
          <w:tcPr>
            <w:tcW w:w="5954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</w:p>
        </w:tc>
      </w:tr>
      <w:tr w:rsidR="009D75CF" w:rsidRPr="00B54A38" w:rsidTr="007025C3">
        <w:trPr>
          <w:gridAfter w:val="1"/>
          <w:wAfter w:w="76" w:type="dxa"/>
        </w:trPr>
        <w:tc>
          <w:tcPr>
            <w:tcW w:w="365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5" type="#_x0000_t75" style="width:153.25pt;height:19.65pt" o:ole="">
                  <v:imagedata r:id="rId16" o:title=""/>
                </v:shape>
                <w:control r:id="rId17" w:name="CheckBox23" w:shapeid="_x0000_i1045"/>
              </w:object>
            </w:r>
          </w:p>
        </w:tc>
        <w:tc>
          <w:tcPr>
            <w:tcW w:w="3402" w:type="dxa"/>
            <w:gridSpan w:val="3"/>
            <w:tcBorders>
              <w:top w:val="nil"/>
              <w:left w:val="nil"/>
              <w:bottom w:val="nil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  <w:r w:rsidRPr="00B54A38">
              <w:rPr>
                <w:rFonts w:eastAsia="Times New Roman" w:cs="Times New Roman"/>
                <w:sz w:val="20"/>
                <w:szCs w:val="20"/>
              </w:rPr>
              <w:object w:dxaOrig="225" w:dyaOrig="225">
                <v:shape id="_x0000_i1047" type="#_x0000_t75" style="width:82.35pt;height:19.65pt" o:ole="">
                  <v:imagedata r:id="rId18" o:title=""/>
                </v:shape>
                <w:control r:id="rId19" w:name="CheckBox25" w:shapeid="_x0000_i1047"/>
              </w:object>
            </w:r>
          </w:p>
        </w:tc>
        <w:tc>
          <w:tcPr>
            <w:tcW w:w="1418" w:type="dxa"/>
            <w:tcBorders>
              <w:top w:val="single" w:sz="6" w:space="0" w:color="FFFFFF" w:themeColor="background1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9D9D9" w:themeFill="background1" w:themeFillShade="D9"/>
            <w:vAlign w:val="center"/>
          </w:tcPr>
          <w:p w:rsidR="009D75CF" w:rsidRPr="00B54A38" w:rsidRDefault="00D8055F" w:rsidP="002D17E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Reason for blocking</w:t>
            </w:r>
            <w:r w:rsidR="002D17E9" w:rsidRPr="00B54A38">
              <w:rPr>
                <w:sz w:val="20"/>
                <w:szCs w:val="20"/>
              </w:rPr>
              <w:t>:</w:t>
            </w:r>
          </w:p>
        </w:tc>
        <w:tc>
          <w:tcPr>
            <w:tcW w:w="5954" w:type="dxa"/>
            <w:gridSpan w:val="3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vAlign w:val="center"/>
          </w:tcPr>
          <w:p w:rsidR="009D75CF" w:rsidRPr="00B54A38" w:rsidRDefault="009D75CF" w:rsidP="002D17E9">
            <w:pPr>
              <w:rPr>
                <w:sz w:val="20"/>
                <w:szCs w:val="20"/>
              </w:rPr>
            </w:pPr>
          </w:p>
        </w:tc>
      </w:tr>
      <w:tr w:rsidR="002D17E9" w:rsidRPr="00B54A38" w:rsidTr="000A6BF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97"/>
        </w:trPr>
        <w:tc>
          <w:tcPr>
            <w:tcW w:w="1061" w:type="dxa"/>
            <w:vAlign w:val="bottom"/>
          </w:tcPr>
          <w:p w:rsidR="002D17E9" w:rsidRPr="00B54A38" w:rsidRDefault="00DC7B76" w:rsidP="002D17E9">
            <w:pPr>
              <w:rPr>
                <w:sz w:val="20"/>
              </w:rPr>
            </w:pPr>
            <w:r w:rsidRPr="00B54A38">
              <w:rPr>
                <w:sz w:val="20"/>
              </w:rPr>
              <w:t>Examiner</w:t>
            </w:r>
          </w:p>
        </w:tc>
        <w:tc>
          <w:tcPr>
            <w:tcW w:w="2424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1255" w:type="dxa"/>
            <w:gridSpan w:val="2"/>
            <w:vAlign w:val="bottom"/>
          </w:tcPr>
          <w:p w:rsidR="002D17E9" w:rsidRPr="00B54A38" w:rsidRDefault="002D17E9" w:rsidP="002D17E9">
            <w:pPr>
              <w:jc w:val="right"/>
              <w:rPr>
                <w:sz w:val="20"/>
              </w:rPr>
            </w:pPr>
            <w:r w:rsidRPr="00B54A38">
              <w:rPr>
                <w:sz w:val="20"/>
              </w:rPr>
              <w:t>Dat</w:t>
            </w:r>
            <w:r w:rsidR="00DC7B76" w:rsidRPr="00B54A38">
              <w:rPr>
                <w:sz w:val="20"/>
              </w:rPr>
              <w:t>e</w:t>
            </w:r>
          </w:p>
        </w:tc>
        <w:tc>
          <w:tcPr>
            <w:tcW w:w="2128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1694" w:type="dxa"/>
            <w:gridSpan w:val="3"/>
            <w:vAlign w:val="bottom"/>
          </w:tcPr>
          <w:p w:rsidR="002D17E9" w:rsidRPr="00B54A38" w:rsidRDefault="00DC7B76" w:rsidP="002D17E9">
            <w:pPr>
              <w:jc w:val="right"/>
              <w:rPr>
                <w:sz w:val="20"/>
              </w:rPr>
            </w:pPr>
            <w:r w:rsidRPr="00B54A38">
              <w:rPr>
                <w:sz w:val="20"/>
              </w:rPr>
              <w:t>Signature</w:t>
            </w:r>
          </w:p>
        </w:tc>
        <w:tc>
          <w:tcPr>
            <w:tcW w:w="2970" w:type="dxa"/>
            <w:tcBorders>
              <w:bottom w:val="single" w:sz="6" w:space="0" w:color="BFBFBF" w:themeColor="background1" w:themeShade="BF"/>
            </w:tcBorders>
            <w:vAlign w:val="bottom"/>
          </w:tcPr>
          <w:p w:rsidR="002D17E9" w:rsidRPr="00B54A38" w:rsidRDefault="002D17E9" w:rsidP="002D17E9">
            <w:pPr>
              <w:rPr>
                <w:sz w:val="20"/>
              </w:rPr>
            </w:pPr>
          </w:p>
        </w:tc>
        <w:tc>
          <w:tcPr>
            <w:tcW w:w="2970" w:type="dxa"/>
            <w:gridSpan w:val="2"/>
            <w:vAlign w:val="bottom"/>
          </w:tcPr>
          <w:p w:rsidR="002D17E9" w:rsidRPr="00B54A38" w:rsidRDefault="002D17E9" w:rsidP="002D17E9">
            <w:pPr/>
          </w:p>
        </w:tc>
      </w:tr>
    </w:tbl>
    <w:p w:rsidR="007025C3" w:rsidRPr="00B54A38" w:rsidRDefault="007025C3" w:rsidP="000A6BFC">
      <w:pPr>
        <w:rPr>
          <w:lang w:val="en-US"/>
        </w:rPr>
      </w:pPr>
    </w:p>
    <w:sectPr w:rsidR="007025C3" w:rsidRPr="00B54A38" w:rsidSect="00EF20A5">
      <w:headerReference w:type="even" r:id="rId20"/>
      <w:footerReference w:type="default" r:id="rId21"/>
      <w:headerReference w:type="first" r:id="rId22"/>
      <w:footerReference w:type="first" r:id="rId23"/>
      <w:pgSz w:w="16838" w:h="11906" w:orient="landscape" w:code="9"/>
      <w:pgMar w:top="1418" w:right="1418" w:bottom="567" w:left="1134" w:header="568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94C6A" w:rsidRDefault="00694C6A" w:rsidP="00222A41">
      <w:r>
        <w:separator/>
      </w:r>
    </w:p>
  </w:endnote>
  <w:endnote w:type="continuationSeparator" w:id="0">
    <w:p w:rsidR="00694C6A" w:rsidRDefault="00694C6A" w:rsidP="00222A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0" w:type="auto"/>
      <w:tblInd w:w="3794" w:type="dxa"/>
      <w:tblBorders>
        <w:top w:val="none" w:sz="0" w:space="0" w:color="auto"/>
        <w:left w:val="single" w:sz="12" w:space="0" w:color="BFBFBF" w:themeColor="background1" w:themeShade="BF"/>
        <w:bottom w:val="none" w:sz="0" w:space="0" w:color="auto"/>
        <w:right w:val="single" w:sz="12" w:space="0" w:color="D9D9D9" w:themeColor="background1" w:themeShade="D9"/>
        <w:insideH w:val="single" w:sz="12" w:space="0" w:color="FFFFFF" w:themeColor="background1"/>
        <w:insideV w:val="single" w:sz="6" w:space="0" w:color="FFFFFF" w:themeColor="background1"/>
      </w:tblBorders>
      <w:shd w:val="clear" w:color="auto" w:fill="D9D9D9" w:themeFill="background1" w:themeFillShade="D9"/>
      <w:tblLayout w:type="fixed"/>
      <w:tblLook w:val="04A0" w:firstRow="1" w:lastRow="0" w:firstColumn="1" w:lastColumn="0" w:noHBand="0" w:noVBand="1"/>
    </w:tblPr>
    <w:tblGrid>
      <w:gridCol w:w="1417"/>
      <w:gridCol w:w="1843"/>
      <w:gridCol w:w="1418"/>
      <w:gridCol w:w="1559"/>
      <w:gridCol w:w="1204"/>
      <w:gridCol w:w="1489"/>
      <w:gridCol w:w="709"/>
      <w:gridCol w:w="992"/>
    </w:tblGrid>
    <w:tr w:rsidR="00694C6A" w:rsidRPr="00821A18" w:rsidTr="00694C6A">
      <w:tc>
        <w:tcPr>
          <w:tcW w:w="1417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N</w:t>
          </w:r>
          <w:r>
            <w:rPr>
              <w:sz w:val="16"/>
              <w:szCs w:val="16"/>
            </w:rPr>
            <w:t>umb</w:t>
          </w:r>
          <w:r w:rsidRPr="00821A18">
            <w:rPr>
              <w:sz w:val="16"/>
              <w:szCs w:val="16"/>
            </w:rPr>
            <w:t>er</w:t>
          </w:r>
        </w:p>
      </w:tc>
      <w:tc>
        <w:tcPr>
          <w:tcW w:w="1843" w:type="dxa"/>
          <w:shd w:val="clear" w:color="auto" w:fill="D9D9D9" w:themeFill="background1" w:themeFillShade="D9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FB 7.4.3-2</w:t>
          </w:r>
        </w:p>
      </w:tc>
      <w:tc>
        <w:tcPr>
          <w:tcW w:w="1418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Revision</w:t>
          </w:r>
        </w:p>
      </w:tc>
      <w:tc>
        <w:tcPr>
          <w:tcW w:w="1559" w:type="dxa"/>
          <w:shd w:val="clear" w:color="auto" w:fill="D9D9D9" w:themeFill="background1" w:themeFillShade="D9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0</w:t>
          </w:r>
        </w:p>
      </w:tc>
      <w:tc>
        <w:tcPr>
          <w:tcW w:w="1204" w:type="dxa"/>
          <w:shd w:val="clear" w:color="auto" w:fill="BFBFBF" w:themeFill="background1" w:themeFillShade="BF"/>
          <w:vAlign w:val="center"/>
        </w:tcPr>
        <w:p w:rsidR="00694C6A" w:rsidRPr="00821A18" w:rsidRDefault="00694C6A" w:rsidP="00B54A38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sz w:val="16"/>
              <w:szCs w:val="16"/>
            </w:rPr>
            <w:t>Dat</w:t>
          </w:r>
          <w:r>
            <w:rPr>
              <w:sz w:val="16"/>
              <w:szCs w:val="16"/>
            </w:rPr>
            <w:t>e</w:t>
          </w:r>
        </w:p>
      </w:tc>
      <w:tc>
        <w:tcPr>
          <w:tcW w:w="1489" w:type="dxa"/>
          <w:shd w:val="clear" w:color="auto" w:fill="D9D9D9" w:themeFill="background1" w:themeFillShade="D9"/>
          <w:vAlign w:val="center"/>
        </w:tcPr>
        <w:p w:rsidR="00694C6A" w:rsidRPr="00821A18" w:rsidRDefault="000A6BFC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12.06.2014</w:t>
          </w:r>
        </w:p>
      </w:tc>
      <w:tc>
        <w:tcPr>
          <w:tcW w:w="709" w:type="dxa"/>
          <w:shd w:val="clear" w:color="auto" w:fill="BFBFBF" w:themeFill="background1" w:themeFillShade="BF"/>
          <w:vAlign w:val="center"/>
        </w:tcPr>
        <w:p w:rsidR="00694C6A" w:rsidRPr="00821A18" w:rsidRDefault="00694C6A" w:rsidP="00694C6A">
          <w:pPr>
            <w:pStyle w:val="Kopfzeile"/>
            <w:ind w:right="0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</w:p>
      </w:tc>
      <w:tc>
        <w:tcPr>
          <w:tcW w:w="992" w:type="dxa"/>
          <w:shd w:val="clear" w:color="auto" w:fill="D9D9D9" w:themeFill="background1" w:themeFillShade="D9"/>
          <w:vAlign w:val="center"/>
        </w:tcPr>
        <w:p w:rsidR="00694C6A" w:rsidRPr="00821A18" w:rsidRDefault="00694C6A" w:rsidP="00B54A38">
          <w:pPr>
            <w:pStyle w:val="Kopfzeile"/>
            <w:ind w:right="0"/>
            <w:rPr>
              <w:sz w:val="16"/>
              <w:szCs w:val="16"/>
            </w:rPr>
          </w:pPr>
          <w:r w:rsidRPr="00821A18">
            <w:rPr>
              <w:b/>
              <w:sz w:val="16"/>
              <w:szCs w:val="16"/>
            </w:rPr>
            <w:fldChar w:fldCharType="begin"/>
          </w:r>
          <w:r w:rsidRPr="00821A18">
            <w:rPr>
              <w:b/>
              <w:sz w:val="16"/>
              <w:szCs w:val="16"/>
            </w:rPr>
            <w:instrText>PAGE  \* Arabic  \* MERGEFORMAT</w:instrText>
          </w:r>
          <w:r w:rsidRPr="00821A18">
            <w:rPr>
              <w:b/>
              <w:sz w:val="16"/>
              <w:szCs w:val="16"/>
            </w:rPr>
            <w:fldChar w:fldCharType="separate"/>
          </w:r>
          <w:r w:rsidR="000A6BFC" w:rsidRPr="000A6BFC">
            <w:rPr>
              <w:b/>
              <w:noProof/>
              <w:sz w:val="16"/>
              <w:szCs w:val="16"/>
              <w:lang w:val="de-DE"/>
            </w:rPr>
            <w:t>2</w:t>
          </w:r>
          <w:r w:rsidRPr="00821A18">
            <w:rPr>
              <w:b/>
              <w:sz w:val="16"/>
              <w:szCs w:val="16"/>
            </w:rPr>
            <w:fldChar w:fldCharType="end"/>
          </w:r>
          <w:r w:rsidRPr="00821A18">
            <w:rPr>
              <w:sz w:val="16"/>
              <w:szCs w:val="16"/>
              <w:lang w:val="de-DE"/>
            </w:rPr>
            <w:t xml:space="preserve"> </w:t>
          </w:r>
          <w:proofErr w:type="spellStart"/>
          <w:r>
            <w:rPr>
              <w:sz w:val="16"/>
              <w:szCs w:val="16"/>
              <w:lang w:val="de-DE"/>
            </w:rPr>
            <w:t>of</w:t>
          </w:r>
          <w:proofErr w:type="spellEnd"/>
          <w:r w:rsidR="000A6BFC">
            <w:rPr>
              <w:sz w:val="16"/>
              <w:szCs w:val="16"/>
              <w:lang w:val="de-DE"/>
            </w:rPr>
            <w:t xml:space="preserve"> </w:t>
          </w:r>
          <w:r w:rsidRPr="00821A18">
            <w:rPr>
              <w:b/>
              <w:sz w:val="16"/>
              <w:szCs w:val="16"/>
            </w:rPr>
            <w:fldChar w:fldCharType="begin"/>
          </w:r>
          <w:r w:rsidRPr="00821A18">
            <w:rPr>
              <w:b/>
              <w:sz w:val="16"/>
              <w:szCs w:val="16"/>
            </w:rPr>
            <w:instrText>NUMPAGES  \* Arabic  \* MERGEFORMAT</w:instrText>
          </w:r>
          <w:r w:rsidRPr="00821A18">
            <w:rPr>
              <w:b/>
              <w:sz w:val="16"/>
              <w:szCs w:val="16"/>
            </w:rPr>
            <w:fldChar w:fldCharType="separate"/>
          </w:r>
          <w:r w:rsidR="000A6BFC" w:rsidRPr="000A6BFC">
            <w:rPr>
              <w:b/>
              <w:noProof/>
              <w:sz w:val="16"/>
              <w:szCs w:val="16"/>
              <w:lang w:val="de-DE"/>
            </w:rPr>
            <w:t>2</w:t>
          </w:r>
          <w:r w:rsidRPr="00821A18">
            <w:rPr>
              <w:b/>
              <w:sz w:val="16"/>
              <w:szCs w:val="16"/>
            </w:rPr>
            <w:fldChar w:fldCharType="end"/>
          </w:r>
        </w:p>
      </w:tc>
    </w:tr>
  </w:tbl>
  <w:p w:rsidR="00694C6A" w:rsidRDefault="00694C6A">
    <w:pPr>
      <w:pStyle w:val="Fuzeil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14462" w:type="dxa"/>
      <w:tblInd w:w="-127" w:type="dxa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95"/>
      <w:gridCol w:w="900"/>
      <w:gridCol w:w="1277"/>
      <w:gridCol w:w="1321"/>
      <w:gridCol w:w="329"/>
      <w:gridCol w:w="2222"/>
      <w:gridCol w:w="46"/>
      <w:gridCol w:w="1559"/>
      <w:gridCol w:w="2268"/>
      <w:gridCol w:w="1843"/>
      <w:gridCol w:w="996"/>
      <w:gridCol w:w="6"/>
    </w:tblGrid>
    <w:tr w:rsidR="00694C6A" w:rsidRPr="000A6BFC" w:rsidTr="00694C6A">
      <w:trPr>
        <w:trHeight w:val="284"/>
      </w:trPr>
      <w:tc>
        <w:tcPr>
          <w:tcW w:w="1695" w:type="dxa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Number</w:t>
          </w:r>
        </w:p>
      </w:tc>
      <w:tc>
        <w:tcPr>
          <w:tcW w:w="2177" w:type="dxa"/>
          <w:gridSpan w:val="2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FB 7.4.3-2</w:t>
          </w:r>
        </w:p>
      </w:tc>
      <w:tc>
        <w:tcPr>
          <w:tcW w:w="1650" w:type="dxa"/>
          <w:gridSpan w:val="2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Date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12.06.2014</w:t>
          </w:r>
        </w:p>
      </w:tc>
      <w:tc>
        <w:tcPr>
          <w:tcW w:w="1605" w:type="dxa"/>
          <w:gridSpan w:val="2"/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Revision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0</w:t>
          </w:r>
        </w:p>
      </w:tc>
      <w:tc>
        <w:tcPr>
          <w:tcW w:w="2845" w:type="dxa"/>
          <w:gridSpan w:val="3"/>
          <w:vMerge w:val="restart"/>
          <w:shd w:val="clear" w:color="auto" w:fill="BFBFBF" w:themeFill="background1" w:themeFillShade="BF"/>
          <w:vAlign w:val="center"/>
        </w:tcPr>
        <w:p w:rsidR="009E7758" w:rsidRPr="009E775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E-SCP 4.1.3</w:t>
          </w:r>
        </w:p>
        <w:p w:rsidR="009E7758" w:rsidRPr="009E775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Quality &amp; HSE</w:t>
          </w:r>
        </w:p>
        <w:p w:rsidR="00694C6A" w:rsidRPr="00B54A38" w:rsidRDefault="009E7758" w:rsidP="009E7758">
          <w:pPr>
            <w:ind w:left="57"/>
            <w:rPr>
              <w:sz w:val="16"/>
              <w:szCs w:val="16"/>
            </w:rPr>
          </w:pPr>
          <w:r w:rsidRPr="009E7758">
            <w:rPr>
              <w:sz w:val="16"/>
              <w:szCs w:val="16"/>
            </w:rPr>
            <w:t>59302 Oelde, Germany</w:t>
          </w:r>
        </w:p>
      </w:tc>
    </w:tr>
    <w:tr w:rsidR="00694C6A" w:rsidRPr="00B54A38" w:rsidTr="00694C6A">
      <w:trPr>
        <w:trHeight w:val="284"/>
      </w:trPr>
      <w:tc>
        <w:tcPr>
          <w:tcW w:w="1695" w:type="dxa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Edited</w:t>
          </w:r>
        </w:p>
      </w:tc>
      <w:tc>
        <w:tcPr>
          <w:tcW w:w="2177" w:type="dxa"/>
          <w:gridSpan w:val="2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J. Getz</w:t>
          </w:r>
        </w:p>
      </w:tc>
      <w:tc>
        <w:tcPr>
          <w:tcW w:w="1650" w:type="dxa"/>
          <w:gridSpan w:val="2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Checked</w:t>
          </w:r>
        </w:p>
      </w:tc>
      <w:tc>
        <w:tcPr>
          <w:tcW w:w="2222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spacing w:before="40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B. Güthues</w:t>
          </w:r>
        </w:p>
      </w:tc>
      <w:tc>
        <w:tcPr>
          <w:tcW w:w="1605" w:type="dxa"/>
          <w:gridSpan w:val="2"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spacing w:before="40"/>
            <w:ind w:left="57"/>
            <w:rPr>
              <w:sz w:val="16"/>
              <w:szCs w:val="16"/>
            </w:rPr>
          </w:pPr>
          <w:r w:rsidRPr="00B54A38">
            <w:rPr>
              <w:sz w:val="16"/>
              <w:szCs w:val="16"/>
            </w:rPr>
            <w:t>Released</w:t>
          </w:r>
        </w:p>
      </w:tc>
      <w:tc>
        <w:tcPr>
          <w:tcW w:w="2268" w:type="dxa"/>
          <w:tcBorders>
            <w:bottom w:val="single" w:sz="6" w:space="0" w:color="FFFFFF" w:themeColor="background1"/>
          </w:tcBorders>
          <w:shd w:val="clear" w:color="auto" w:fill="D9D9D9" w:themeFill="background1" w:themeFillShade="D9"/>
          <w:vAlign w:val="center"/>
        </w:tcPr>
        <w:p w:rsidR="00694C6A" w:rsidRPr="00B54A38" w:rsidRDefault="000A6BFC" w:rsidP="00694C6A">
          <w:pPr>
            <w:spacing w:before="40"/>
            <w:ind w:left="57"/>
            <w:rPr>
              <w:sz w:val="16"/>
              <w:szCs w:val="16"/>
            </w:rPr>
          </w:pPr>
          <w:r>
            <w:rPr>
              <w:sz w:val="16"/>
              <w:szCs w:val="16"/>
            </w:rPr>
            <w:t>D. Schlingmeyer</w:t>
          </w:r>
        </w:p>
      </w:tc>
      <w:tc>
        <w:tcPr>
          <w:tcW w:w="2845" w:type="dxa"/>
          <w:gridSpan w:val="3"/>
          <w:vMerge/>
          <w:tcBorders>
            <w:bottom w:val="single" w:sz="6" w:space="0" w:color="FFFFFF" w:themeColor="background1"/>
          </w:tcBorders>
          <w:shd w:val="clear" w:color="auto" w:fill="BFBFBF" w:themeFill="background1" w:themeFillShade="BF"/>
          <w:vAlign w:val="center"/>
        </w:tcPr>
        <w:p w:rsidR="00694C6A" w:rsidRPr="00B54A38" w:rsidRDefault="00694C6A" w:rsidP="00694C6A">
          <w:pPr>
            <w:ind w:left="57"/>
            <w:rPr>
              <w:sz w:val="16"/>
              <w:szCs w:val="16"/>
            </w:rPr>
          </w:pPr>
        </w:p>
      </w:tc>
    </w:tr>
    <w:tr w:rsidR="00694C6A" w:rsidRPr="00B54A38" w:rsidTr="00694C6A">
      <w:trPr>
        <w:gridAfter w:val="1"/>
        <w:wAfter w:w="6" w:type="dxa"/>
        <w:trHeight w:val="284"/>
      </w:trPr>
      <w:tc>
        <w:tcPr>
          <w:tcW w:w="2595" w:type="dxa"/>
          <w:gridSpan w:val="2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2597" w:type="dxa"/>
          <w:gridSpan w:val="3"/>
          <w:shd w:val="clear" w:color="auto" w:fill="auto"/>
          <w:vAlign w:val="center"/>
        </w:tcPr>
        <w:p w:rsidR="00694C6A" w:rsidRPr="00B54A38" w:rsidRDefault="00694C6A" w:rsidP="00694C6A">
          <w:pPr>
            <w:spacing w:before="40"/>
            <w:ind w:left="57"/>
            <w:jc w:val="center"/>
            <w:rPr>
              <w:sz w:val="16"/>
              <w:szCs w:val="16"/>
            </w:rPr>
          </w:pPr>
        </w:p>
      </w:tc>
      <w:tc>
        <w:tcPr>
          <w:tcW w:w="5670" w:type="dxa"/>
          <w:gridSpan w:val="3"/>
          <w:shd w:val="clear" w:color="auto" w:fill="auto"/>
          <w:vAlign w:val="center"/>
        </w:tcPr>
        <w:p w:rsidR="00694C6A" w:rsidRPr="00B54A38" w:rsidRDefault="00694C6A" w:rsidP="00694C6A">
          <w:pPr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</w:rPr>
            <w:t>Page</w:t>
          </w:r>
          <w:r w:rsidRPr="00B54A38">
            <w:rPr>
              <w:sz w:val="16"/>
              <w:szCs w:val="16"/>
            </w:rPr>
            <w:t xml:space="preserve">    </w:t>
          </w:r>
        </w:p>
      </w:tc>
      <w:tc>
        <w:tcPr>
          <w:tcW w:w="996" w:type="dxa"/>
          <w:shd w:val="clear" w:color="auto" w:fill="auto"/>
          <w:vAlign w:val="center"/>
        </w:tcPr>
        <w:p w:rsidR="00694C6A" w:rsidRPr="00B54A38" w:rsidRDefault="00694C6A" w:rsidP="00B54A38">
          <w:pPr>
            <w:rPr>
              <w:sz w:val="16"/>
              <w:szCs w:val="16"/>
            </w:rPr>
          </w:pPr>
          <w:r w:rsidRPr="00B54A38">
            <w:rPr>
              <w:b/>
              <w:sz w:val="16"/>
              <w:szCs w:val="16"/>
            </w:rPr>
            <w:t xml:space="preserve">  </w:t>
          </w:r>
          <w:r w:rsidRPr="00B54A38">
            <w:rPr>
              <w:b/>
              <w:sz w:val="16"/>
              <w:szCs w:val="16"/>
            </w:rPr>
            <w:fldChar w:fldCharType="begin"/>
          </w:r>
          <w:r w:rsidRPr="00B54A38">
            <w:rPr>
              <w:b/>
              <w:sz w:val="16"/>
              <w:szCs w:val="16"/>
            </w:rPr>
            <w:instrText>PAGE  \* Arabic  \* MERGEFORMAT</w:instrText>
          </w:r>
          <w:r w:rsidRPr="00B54A38">
            <w:rPr>
              <w:b/>
              <w:sz w:val="16"/>
              <w:szCs w:val="16"/>
            </w:rPr>
            <w:fldChar w:fldCharType="separate"/>
          </w:r>
          <w:r w:rsidR="009E7758">
            <w:rPr>
              <w:b/>
              <w:noProof/>
              <w:sz w:val="16"/>
              <w:szCs w:val="16"/>
            </w:rPr>
            <w:t>1</w:t>
          </w:r>
          <w:r w:rsidRPr="00B54A38">
            <w:rPr>
              <w:b/>
              <w:sz w:val="16"/>
              <w:szCs w:val="16"/>
            </w:rPr>
            <w:fldChar w:fldCharType="end"/>
          </w:r>
          <w:r w:rsidRPr="00B54A38">
            <w:rPr>
              <w:sz w:val="16"/>
              <w:szCs w:val="16"/>
            </w:rPr>
            <w:t xml:space="preserve"> </w:t>
          </w:r>
          <w:r>
            <w:rPr>
              <w:sz w:val="16"/>
              <w:szCs w:val="16"/>
            </w:rPr>
            <w:t>of</w:t>
          </w:r>
          <w:r w:rsidRPr="00B54A38">
            <w:rPr>
              <w:sz w:val="16"/>
              <w:szCs w:val="16"/>
            </w:rPr>
            <w:t xml:space="preserve"> </w:t>
          </w:r>
          <w:r w:rsidRPr="00B54A38">
            <w:rPr>
              <w:b/>
              <w:sz w:val="16"/>
              <w:szCs w:val="16"/>
            </w:rPr>
            <w:fldChar w:fldCharType="begin"/>
          </w:r>
          <w:r w:rsidRPr="00B54A38">
            <w:rPr>
              <w:b/>
              <w:sz w:val="16"/>
              <w:szCs w:val="16"/>
            </w:rPr>
            <w:instrText>NUMPAGES  \* Arabic  \* MERGEFORMAT</w:instrText>
          </w:r>
          <w:r w:rsidRPr="00B54A38">
            <w:rPr>
              <w:b/>
              <w:sz w:val="16"/>
              <w:szCs w:val="16"/>
            </w:rPr>
            <w:fldChar w:fldCharType="separate"/>
          </w:r>
          <w:r w:rsidR="009E7758">
            <w:rPr>
              <w:b/>
              <w:noProof/>
              <w:sz w:val="16"/>
              <w:szCs w:val="16"/>
            </w:rPr>
            <w:t>1</w:t>
          </w:r>
          <w:r w:rsidRPr="00B54A38">
            <w:rPr>
              <w:b/>
              <w:sz w:val="16"/>
              <w:szCs w:val="16"/>
            </w:rPr>
            <w:fldChar w:fldCharType="end"/>
          </w:r>
        </w:p>
      </w:tc>
    </w:tr>
  </w:tbl>
  <w:p w:rsidR="00694C6A" w:rsidRPr="00B54A38" w:rsidRDefault="00694C6A" w:rsidP="00DE11A6">
    <w:pPr>
      <w:pStyle w:val="Fuzeile"/>
      <w:rPr>
        <w:sz w:val="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94C6A" w:rsidRDefault="00694C6A" w:rsidP="00222A41">
      <w:r>
        <w:separator/>
      </w:r>
    </w:p>
  </w:footnote>
  <w:footnote w:type="continuationSeparator" w:id="0">
    <w:p w:rsidR="00694C6A" w:rsidRDefault="00694C6A" w:rsidP="00222A4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94C6A" w:rsidRPr="00DE11A6" w:rsidRDefault="00694C6A" w:rsidP="00DE11A6">
    <w:pPr>
      <w:pStyle w:val="Kopfzeile"/>
    </w:pPr>
    <w:r>
      <w:rPr>
        <w:noProof/>
        <w:lang w:eastAsia="de-DE"/>
      </w:rPr>
      <w:drawing>
        <wp:anchor distT="0" distB="0" distL="114300" distR="114300" simplePos="1" relativeHeight="251660288" behindDoc="0" locked="0" layoutInCell="1" allowOverlap="1" wp14:anchorId="521DFC84" wp14:editId="636D373B">
          <wp:simplePos x="0" y="0"/>
          <wp:positionH relativeFrom="page">
            <wp:posOffset>5867400</wp:posOffset>
          </wp:positionH>
          <wp:positionV relativeFrom="page">
            <wp:posOffset>395605</wp:posOffset>
          </wp:positionV>
          <wp:extent cx="1296000" cy="396000"/>
          <wp:effectExtent l="0" t="0" r="0" b="4445"/>
          <wp:wrapNone/>
          <wp:docPr id="3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14428" w:type="dxa"/>
      <w:tblBorders>
        <w:top w:val="single" w:sz="12" w:space="0" w:color="FFFFFF" w:themeColor="background1"/>
        <w:left w:val="none" w:sz="0" w:space="0" w:color="auto"/>
        <w:bottom w:val="single" w:sz="12" w:space="0" w:color="FFFFFF" w:themeColor="background1"/>
        <w:right w:val="single" w:sz="12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3118"/>
      <w:gridCol w:w="11310"/>
    </w:tblGrid>
    <w:tr w:rsidR="009E7758" w:rsidRPr="00DE11A6" w:rsidTr="000864AB">
      <w:trPr>
        <w:trHeight w:val="669"/>
      </w:trPr>
      <w:tc>
        <w:tcPr>
          <w:tcW w:w="3118" w:type="dxa"/>
          <w:tcBorders>
            <w:top w:val="single" w:sz="12" w:space="0" w:color="FFFFFF" w:themeColor="background1"/>
            <w:bottom w:val="single" w:sz="12" w:space="0" w:color="FFFFFF" w:themeColor="background1"/>
          </w:tcBorders>
          <w:shd w:val="clear" w:color="auto" w:fill="FFFFFF" w:themeFill="background1"/>
          <w:vAlign w:val="center"/>
        </w:tcPr>
        <w:p w:rsidR="009E7758" w:rsidRPr="00344493" w:rsidRDefault="009E7758" w:rsidP="000864AB">
          <w:pPr>
            <w:pStyle w:val="Kopfzeile"/>
            <w:ind w:right="-57"/>
            <w:jc w:val="center"/>
            <w:rPr>
              <w:sz w:val="18"/>
              <w:lang w:val="de-DE"/>
            </w:rPr>
          </w:pPr>
          <w:r>
            <w:rPr>
              <w:noProof/>
              <w:sz w:val="18"/>
              <w:lang w:eastAsia="de-DE"/>
            </w:rPr>
            <w:drawing>
              <wp:inline distT="0" distB="0" distL="0" distR="0" wp14:anchorId="7132469A" wp14:editId="30CB6527">
                <wp:extent cx="1835150" cy="353695"/>
                <wp:effectExtent l="0" t="0" r="0" b="8255"/>
                <wp:docPr id="2" name="Grafik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10" w:type="dxa"/>
          <w:tcBorders>
            <w:top w:val="single" w:sz="12" w:space="0" w:color="FFFFFF" w:themeColor="background1"/>
            <w:bottom w:val="single" w:sz="12" w:space="0" w:color="FFFFFF" w:themeColor="background1"/>
          </w:tcBorders>
          <w:shd w:val="clear" w:color="auto" w:fill="D9D9D9" w:themeFill="background1" w:themeFillShade="D9"/>
          <w:vAlign w:val="center"/>
        </w:tcPr>
        <w:p w:rsidR="009E7758" w:rsidRPr="009E7758" w:rsidRDefault="009E7758" w:rsidP="000864AB">
          <w:pPr>
            <w:pStyle w:val="Kopfzeile"/>
            <w:ind w:right="-108"/>
            <w:jc w:val="center"/>
            <w:rPr>
              <w:lang w:val="en-GB"/>
            </w:rPr>
          </w:pPr>
          <w:r w:rsidRPr="009E7758">
            <w:rPr>
              <w:b/>
              <w:lang w:val="en-GB"/>
            </w:rPr>
            <w:t>Test Protocol</w:t>
          </w:r>
        </w:p>
      </w:tc>
    </w:tr>
  </w:tbl>
  <w:p w:rsidR="00694C6A" w:rsidRPr="00DE11A6" w:rsidRDefault="00694C6A" w:rsidP="00122C99">
    <w:pPr>
      <w:pStyle w:val="Kopfzeile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57316"/>
    <w:rsid w:val="0006355D"/>
    <w:rsid w:val="00064489"/>
    <w:rsid w:val="000702F6"/>
    <w:rsid w:val="00070B9E"/>
    <w:rsid w:val="00075002"/>
    <w:rsid w:val="000838FD"/>
    <w:rsid w:val="00084668"/>
    <w:rsid w:val="00085F53"/>
    <w:rsid w:val="0009601C"/>
    <w:rsid w:val="000A2C92"/>
    <w:rsid w:val="000A6BFC"/>
    <w:rsid w:val="000B0621"/>
    <w:rsid w:val="000C6717"/>
    <w:rsid w:val="000C72CA"/>
    <w:rsid w:val="000D24D1"/>
    <w:rsid w:val="000D522F"/>
    <w:rsid w:val="000D7C3E"/>
    <w:rsid w:val="000E1899"/>
    <w:rsid w:val="000E4785"/>
    <w:rsid w:val="000E7C70"/>
    <w:rsid w:val="000F55D0"/>
    <w:rsid w:val="000F5ECC"/>
    <w:rsid w:val="001065E7"/>
    <w:rsid w:val="00117EFB"/>
    <w:rsid w:val="00122C99"/>
    <w:rsid w:val="0013255D"/>
    <w:rsid w:val="0013509E"/>
    <w:rsid w:val="00146EE5"/>
    <w:rsid w:val="00157D33"/>
    <w:rsid w:val="00161CFE"/>
    <w:rsid w:val="001626BD"/>
    <w:rsid w:val="00165309"/>
    <w:rsid w:val="00166CC6"/>
    <w:rsid w:val="00183030"/>
    <w:rsid w:val="00185F44"/>
    <w:rsid w:val="00193A56"/>
    <w:rsid w:val="001A1BEA"/>
    <w:rsid w:val="001C6588"/>
    <w:rsid w:val="001D18A3"/>
    <w:rsid w:val="001D2E88"/>
    <w:rsid w:val="001E4542"/>
    <w:rsid w:val="001E5AF5"/>
    <w:rsid w:val="001F4998"/>
    <w:rsid w:val="00210445"/>
    <w:rsid w:val="00215B2E"/>
    <w:rsid w:val="00222A41"/>
    <w:rsid w:val="00243180"/>
    <w:rsid w:val="00245555"/>
    <w:rsid w:val="00256015"/>
    <w:rsid w:val="002562B2"/>
    <w:rsid w:val="00261B1D"/>
    <w:rsid w:val="002632FD"/>
    <w:rsid w:val="002701F2"/>
    <w:rsid w:val="00273674"/>
    <w:rsid w:val="0027641F"/>
    <w:rsid w:val="002864E4"/>
    <w:rsid w:val="00287FC4"/>
    <w:rsid w:val="00294D1D"/>
    <w:rsid w:val="00294DD1"/>
    <w:rsid w:val="002963D4"/>
    <w:rsid w:val="00296F3B"/>
    <w:rsid w:val="002A1749"/>
    <w:rsid w:val="002B35CC"/>
    <w:rsid w:val="002B4CD6"/>
    <w:rsid w:val="002B7979"/>
    <w:rsid w:val="002C5767"/>
    <w:rsid w:val="002D17E9"/>
    <w:rsid w:val="002D7C3B"/>
    <w:rsid w:val="002F36CD"/>
    <w:rsid w:val="002F671A"/>
    <w:rsid w:val="002F7359"/>
    <w:rsid w:val="00300336"/>
    <w:rsid w:val="00301A3B"/>
    <w:rsid w:val="00314FA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E501A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1A43"/>
    <w:rsid w:val="00483295"/>
    <w:rsid w:val="00483DFF"/>
    <w:rsid w:val="00486A92"/>
    <w:rsid w:val="004C0B25"/>
    <w:rsid w:val="004C7DB3"/>
    <w:rsid w:val="004D205F"/>
    <w:rsid w:val="004D2D55"/>
    <w:rsid w:val="004E0501"/>
    <w:rsid w:val="004E0A1B"/>
    <w:rsid w:val="004E154F"/>
    <w:rsid w:val="004E4495"/>
    <w:rsid w:val="004F0BC9"/>
    <w:rsid w:val="004F439D"/>
    <w:rsid w:val="00504ACB"/>
    <w:rsid w:val="005168FD"/>
    <w:rsid w:val="00516A57"/>
    <w:rsid w:val="00523981"/>
    <w:rsid w:val="00525E44"/>
    <w:rsid w:val="00542540"/>
    <w:rsid w:val="0054284D"/>
    <w:rsid w:val="00556375"/>
    <w:rsid w:val="005563DC"/>
    <w:rsid w:val="0056259A"/>
    <w:rsid w:val="005677A6"/>
    <w:rsid w:val="00577EAE"/>
    <w:rsid w:val="00584EBE"/>
    <w:rsid w:val="00586D39"/>
    <w:rsid w:val="00591C66"/>
    <w:rsid w:val="005B1529"/>
    <w:rsid w:val="005B3912"/>
    <w:rsid w:val="005B5C2E"/>
    <w:rsid w:val="005C27C7"/>
    <w:rsid w:val="005C47F9"/>
    <w:rsid w:val="005C4E04"/>
    <w:rsid w:val="005C6EE2"/>
    <w:rsid w:val="005D0571"/>
    <w:rsid w:val="005E158E"/>
    <w:rsid w:val="005F208E"/>
    <w:rsid w:val="005F47E0"/>
    <w:rsid w:val="005F6B07"/>
    <w:rsid w:val="005F7409"/>
    <w:rsid w:val="005F7F6A"/>
    <w:rsid w:val="006001F0"/>
    <w:rsid w:val="006021DE"/>
    <w:rsid w:val="0060302D"/>
    <w:rsid w:val="006042A4"/>
    <w:rsid w:val="00606B85"/>
    <w:rsid w:val="00631762"/>
    <w:rsid w:val="0063229C"/>
    <w:rsid w:val="00650240"/>
    <w:rsid w:val="00653351"/>
    <w:rsid w:val="00663912"/>
    <w:rsid w:val="0068045F"/>
    <w:rsid w:val="00681B31"/>
    <w:rsid w:val="00694C6A"/>
    <w:rsid w:val="006A62EC"/>
    <w:rsid w:val="006A76AC"/>
    <w:rsid w:val="006B1FA0"/>
    <w:rsid w:val="006C4FD3"/>
    <w:rsid w:val="006E0B27"/>
    <w:rsid w:val="006F034C"/>
    <w:rsid w:val="006F11A7"/>
    <w:rsid w:val="006F6E8F"/>
    <w:rsid w:val="007025C3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90787"/>
    <w:rsid w:val="0079372D"/>
    <w:rsid w:val="007A6BAB"/>
    <w:rsid w:val="007B3AE3"/>
    <w:rsid w:val="007B7090"/>
    <w:rsid w:val="007C3B1E"/>
    <w:rsid w:val="007D2C6E"/>
    <w:rsid w:val="007D76CA"/>
    <w:rsid w:val="007E07B6"/>
    <w:rsid w:val="007E2B9B"/>
    <w:rsid w:val="007E43B7"/>
    <w:rsid w:val="007F06E2"/>
    <w:rsid w:val="007F1548"/>
    <w:rsid w:val="007F280F"/>
    <w:rsid w:val="0080203E"/>
    <w:rsid w:val="008042FC"/>
    <w:rsid w:val="008065BA"/>
    <w:rsid w:val="00825E1B"/>
    <w:rsid w:val="00826F0D"/>
    <w:rsid w:val="00834F46"/>
    <w:rsid w:val="008405B1"/>
    <w:rsid w:val="00841707"/>
    <w:rsid w:val="00856E2B"/>
    <w:rsid w:val="008622A1"/>
    <w:rsid w:val="00865A3A"/>
    <w:rsid w:val="00873461"/>
    <w:rsid w:val="0087690C"/>
    <w:rsid w:val="00880661"/>
    <w:rsid w:val="00882345"/>
    <w:rsid w:val="00883DE0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E55C6"/>
    <w:rsid w:val="008E7654"/>
    <w:rsid w:val="008F103B"/>
    <w:rsid w:val="00911752"/>
    <w:rsid w:val="00913764"/>
    <w:rsid w:val="00917521"/>
    <w:rsid w:val="00927594"/>
    <w:rsid w:val="009337D6"/>
    <w:rsid w:val="00952F91"/>
    <w:rsid w:val="00953269"/>
    <w:rsid w:val="00967801"/>
    <w:rsid w:val="00984BA7"/>
    <w:rsid w:val="0099397B"/>
    <w:rsid w:val="009A2A78"/>
    <w:rsid w:val="009A531B"/>
    <w:rsid w:val="009B1295"/>
    <w:rsid w:val="009B1FE1"/>
    <w:rsid w:val="009B5741"/>
    <w:rsid w:val="009D4365"/>
    <w:rsid w:val="009D75CF"/>
    <w:rsid w:val="009E0378"/>
    <w:rsid w:val="009E1E11"/>
    <w:rsid w:val="009E7758"/>
    <w:rsid w:val="00A25499"/>
    <w:rsid w:val="00A262A2"/>
    <w:rsid w:val="00A274AB"/>
    <w:rsid w:val="00A50941"/>
    <w:rsid w:val="00A52FD5"/>
    <w:rsid w:val="00A64575"/>
    <w:rsid w:val="00A7078D"/>
    <w:rsid w:val="00A74EC2"/>
    <w:rsid w:val="00A82DA4"/>
    <w:rsid w:val="00A9783B"/>
    <w:rsid w:val="00AA6C92"/>
    <w:rsid w:val="00AA7792"/>
    <w:rsid w:val="00AB1E57"/>
    <w:rsid w:val="00AB21A1"/>
    <w:rsid w:val="00AB3AD9"/>
    <w:rsid w:val="00AB5F98"/>
    <w:rsid w:val="00AB75FE"/>
    <w:rsid w:val="00AC0F1E"/>
    <w:rsid w:val="00AC5B8F"/>
    <w:rsid w:val="00AC7CCF"/>
    <w:rsid w:val="00AD08E5"/>
    <w:rsid w:val="00AD2257"/>
    <w:rsid w:val="00AD388E"/>
    <w:rsid w:val="00AD473A"/>
    <w:rsid w:val="00AD5598"/>
    <w:rsid w:val="00AF5274"/>
    <w:rsid w:val="00B06BFB"/>
    <w:rsid w:val="00B22C3E"/>
    <w:rsid w:val="00B27881"/>
    <w:rsid w:val="00B40FA9"/>
    <w:rsid w:val="00B526EF"/>
    <w:rsid w:val="00B547C6"/>
    <w:rsid w:val="00B54A38"/>
    <w:rsid w:val="00B632E8"/>
    <w:rsid w:val="00B641B6"/>
    <w:rsid w:val="00B76881"/>
    <w:rsid w:val="00B84876"/>
    <w:rsid w:val="00B86E17"/>
    <w:rsid w:val="00B96EAB"/>
    <w:rsid w:val="00BA437B"/>
    <w:rsid w:val="00BB45CD"/>
    <w:rsid w:val="00BC09B5"/>
    <w:rsid w:val="00BC42CD"/>
    <w:rsid w:val="00BD188F"/>
    <w:rsid w:val="00BD43B4"/>
    <w:rsid w:val="00BD5E49"/>
    <w:rsid w:val="00BD7ADA"/>
    <w:rsid w:val="00BE545E"/>
    <w:rsid w:val="00BF2A69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920E3"/>
    <w:rsid w:val="00CA2CBC"/>
    <w:rsid w:val="00CB5F64"/>
    <w:rsid w:val="00CC5B0E"/>
    <w:rsid w:val="00CF17CC"/>
    <w:rsid w:val="00D07F30"/>
    <w:rsid w:val="00D20213"/>
    <w:rsid w:val="00D23CAE"/>
    <w:rsid w:val="00D30045"/>
    <w:rsid w:val="00D345E9"/>
    <w:rsid w:val="00D42319"/>
    <w:rsid w:val="00D52459"/>
    <w:rsid w:val="00D57381"/>
    <w:rsid w:val="00D61EA2"/>
    <w:rsid w:val="00D62C78"/>
    <w:rsid w:val="00D731F4"/>
    <w:rsid w:val="00D772C2"/>
    <w:rsid w:val="00D8055F"/>
    <w:rsid w:val="00D8353F"/>
    <w:rsid w:val="00D872B7"/>
    <w:rsid w:val="00DA3837"/>
    <w:rsid w:val="00DA40A5"/>
    <w:rsid w:val="00DB1F2B"/>
    <w:rsid w:val="00DB5434"/>
    <w:rsid w:val="00DB783E"/>
    <w:rsid w:val="00DB7B57"/>
    <w:rsid w:val="00DC1774"/>
    <w:rsid w:val="00DC4946"/>
    <w:rsid w:val="00DC73A9"/>
    <w:rsid w:val="00DC7B76"/>
    <w:rsid w:val="00DE11A6"/>
    <w:rsid w:val="00DE2899"/>
    <w:rsid w:val="00DF0089"/>
    <w:rsid w:val="00DF1FE5"/>
    <w:rsid w:val="00E0796E"/>
    <w:rsid w:val="00E10CDA"/>
    <w:rsid w:val="00E10F6B"/>
    <w:rsid w:val="00E17D68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6CD5"/>
    <w:rsid w:val="00E94853"/>
    <w:rsid w:val="00EA7435"/>
    <w:rsid w:val="00EB33EA"/>
    <w:rsid w:val="00EB3E09"/>
    <w:rsid w:val="00EB6094"/>
    <w:rsid w:val="00EC4DBF"/>
    <w:rsid w:val="00ED2739"/>
    <w:rsid w:val="00EE28CD"/>
    <w:rsid w:val="00EE3EC7"/>
    <w:rsid w:val="00EF20A5"/>
    <w:rsid w:val="00EF4A18"/>
    <w:rsid w:val="00F01EF0"/>
    <w:rsid w:val="00F03EB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80ABC"/>
    <w:rsid w:val="00F81F62"/>
    <w:rsid w:val="00F828F4"/>
    <w:rsid w:val="00F8377A"/>
    <w:rsid w:val="00F85F15"/>
    <w:rsid w:val="00F90D62"/>
    <w:rsid w:val="00F94DA6"/>
    <w:rsid w:val="00FA3DBD"/>
    <w:rsid w:val="00FA7B70"/>
    <w:rsid w:val="00FB20B5"/>
    <w:rsid w:val="00FB7BAC"/>
    <w:rsid w:val="00FC2D4F"/>
    <w:rsid w:val="00FF33A3"/>
    <w:rsid w:val="00FF4F5A"/>
    <w:rsid w:val="00FF5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3509E"/>
    <w:rPr>
      <w:rFonts w:ascii="Arial" w:hAnsi="Arial"/>
      <w:lang w:eastAsia="en-US"/>
    </w:rPr>
  </w:style>
  <w:style w:type="paragraph" w:styleId="berschrift2">
    <w:name w:val="heading 2"/>
    <w:basedOn w:val="Standard"/>
    <w:next w:val="Standard"/>
    <w:qFormat/>
    <w:rsid w:val="0095326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953269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AD08E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basedOn w:val="Absatz-Standardschriftart"/>
    <w:rsid w:val="00953269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rsid w:val="00EB3E09"/>
    <w:pPr>
      <w:tabs>
        <w:tab w:val="center" w:pos="4536"/>
        <w:tab w:val="right" w:pos="9072"/>
      </w:tabs>
      <w:ind w:right="2835"/>
    </w:pPr>
    <w:rPr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7E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7E39"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rsid w:val="00AD08E5"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E546C8"/>
    <w:rPr>
      <w:color w:val="808080"/>
    </w:rPr>
  </w:style>
  <w:style w:type="paragraph" w:customStyle="1" w:styleId="FusszeileAdresse">
    <w:name w:val="FusszeileAdresse"/>
    <w:link w:val="FusszeileAdresseZchn"/>
    <w:qFormat/>
    <w:rsid w:val="00BE545E"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Standard"/>
    <w:link w:val="FusszeileCompanyZchn"/>
    <w:qFormat/>
    <w:rsid w:val="008D55A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uzeileZchn">
    <w:name w:val="Fußzeile Zchn"/>
    <w:basedOn w:val="Absatz-Standardschriftart"/>
    <w:link w:val="Fuzeile"/>
    <w:rsid w:val="00AD08E5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uzeileZchn"/>
    <w:link w:val="FusszeileAdresse"/>
    <w:rsid w:val="00BE545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uzeileZchn"/>
    <w:link w:val="FusszeileCompany"/>
    <w:rsid w:val="00DC73A9"/>
    <w:rPr>
      <w:rFonts w:ascii="Arial" w:hAnsi="Arial"/>
      <w:b/>
      <w:sz w:val="21"/>
      <w:szCs w:val="21"/>
      <w:lang w:val="en-US" w:eastAsia="en-US"/>
    </w:rPr>
  </w:style>
  <w:style w:type="paragraph" w:styleId="Textkrper2">
    <w:name w:val="Body Text 2"/>
    <w:basedOn w:val="Textkrper"/>
    <w:link w:val="Textkrper2Zchn"/>
    <w:uiPriority w:val="99"/>
    <w:rsid w:val="009A2A78"/>
    <w:pPr>
      <w:spacing w:line="480" w:lineRule="auto"/>
    </w:pPr>
    <w:rPr>
      <w:rFonts w:cs="Arial"/>
      <w:sz w:val="12"/>
      <w:szCs w:val="12"/>
      <w:lang w:eastAsia="de-D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9A2A78"/>
    <w:rPr>
      <w:rFonts w:ascii="Arial" w:hAnsi="Arial" w:cs="Arial"/>
      <w:sz w:val="12"/>
      <w:szCs w:val="12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A2A78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A2A78"/>
    <w:rPr>
      <w:rFonts w:ascii="Arial" w:hAnsi="Arial"/>
      <w:lang w:val="en-US" w:eastAsia="en-US"/>
    </w:rPr>
  </w:style>
  <w:style w:type="paragraph" w:customStyle="1" w:styleId="Subject">
    <w:name w:val="Subject"/>
    <w:basedOn w:val="Standard"/>
    <w:link w:val="SubjectChar"/>
    <w:qFormat/>
    <w:rsid w:val="00036986"/>
    <w:rPr>
      <w:b/>
    </w:rPr>
  </w:style>
  <w:style w:type="character" w:customStyle="1" w:styleId="SubjectChar">
    <w:name w:val="Subject Char"/>
    <w:basedOn w:val="Absatz-Standardschriftart"/>
    <w:link w:val="Subject"/>
    <w:rsid w:val="00036986"/>
    <w:rPr>
      <w:rFonts w:ascii="Arial" w:hAnsi="Arial"/>
      <w:b/>
      <w:lang w:eastAsia="en-US"/>
    </w:rPr>
  </w:style>
  <w:style w:type="table" w:styleId="Tabellenraster">
    <w:name w:val="Table Grid"/>
    <w:basedOn w:val="NormaleTabelle"/>
    <w:rsid w:val="00185F4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orlageTitel">
    <w:name w:val="VorlageTitel"/>
    <w:basedOn w:val="Standard"/>
    <w:link w:val="VorlageTitelZchn"/>
    <w:qFormat/>
    <w:rsid w:val="00185F44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Standard"/>
    <w:qFormat/>
    <w:rsid w:val="00185F44"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Absatz-Standardschriftart"/>
    <w:link w:val="VorlageTitel"/>
    <w:rsid w:val="00185F44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DE11A6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Absatz-Standardschriftart"/>
    <w:uiPriority w:val="1"/>
    <w:rsid w:val="00E4781D"/>
    <w:rPr>
      <w:rFonts w:ascii="Arial" w:hAnsi="Arial"/>
      <w:sz w:val="20"/>
    </w:rPr>
  </w:style>
  <w:style w:type="character" w:customStyle="1" w:styleId="Formatvorlage2">
    <w:name w:val="Formatvorlage2"/>
    <w:basedOn w:val="Absatz-Standardschriftart"/>
    <w:uiPriority w:val="1"/>
    <w:rsid w:val="005677A6"/>
    <w:rPr>
      <w:rFonts w:ascii="Arial" w:hAnsi="Arial"/>
      <w:sz w:val="20"/>
    </w:rPr>
  </w:style>
  <w:style w:type="character" w:customStyle="1" w:styleId="Formatvorlage3">
    <w:name w:val="Formatvorlage3"/>
    <w:basedOn w:val="Absatz-Standardschriftart"/>
    <w:uiPriority w:val="1"/>
    <w:qFormat/>
    <w:rsid w:val="00F16599"/>
    <w:rPr>
      <w:rFonts w:ascii="Arial" w:hAnsi="Arial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13509E"/>
    <w:rPr>
      <w:rFonts w:ascii="Arial" w:hAnsi="Arial"/>
      <w:lang w:eastAsia="en-US"/>
    </w:rPr>
  </w:style>
  <w:style w:type="paragraph" w:styleId="berschrift2">
    <w:name w:val="heading 2"/>
    <w:basedOn w:val="Standard"/>
    <w:next w:val="Standard"/>
    <w:qFormat/>
    <w:rsid w:val="00953269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berschrift3">
    <w:name w:val="heading 3"/>
    <w:basedOn w:val="Standard"/>
    <w:next w:val="Standard"/>
    <w:qFormat/>
    <w:rsid w:val="00953269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rsid w:val="00AD08E5"/>
    <w:pPr>
      <w:tabs>
        <w:tab w:val="center" w:pos="4536"/>
        <w:tab w:val="right" w:pos="9072"/>
      </w:tabs>
    </w:pPr>
    <w:rPr>
      <w:sz w:val="14"/>
    </w:rPr>
  </w:style>
  <w:style w:type="character" w:styleId="Hyperlink">
    <w:name w:val="Hyperlink"/>
    <w:basedOn w:val="Absatz-Standardschriftart"/>
    <w:rsid w:val="00953269"/>
    <w:rPr>
      <w:color w:val="0000FF"/>
      <w:u w:val="single"/>
    </w:rPr>
  </w:style>
  <w:style w:type="paragraph" w:styleId="Kopfzeile">
    <w:name w:val="header"/>
    <w:basedOn w:val="Standard"/>
    <w:link w:val="KopfzeileZchn"/>
    <w:uiPriority w:val="99"/>
    <w:rsid w:val="00EB3E09"/>
    <w:pPr>
      <w:tabs>
        <w:tab w:val="center" w:pos="4536"/>
        <w:tab w:val="right" w:pos="9072"/>
      </w:tabs>
      <w:ind w:right="2835"/>
    </w:pPr>
    <w:rPr>
      <w:sz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3C7E3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3C7E39"/>
    <w:rPr>
      <w:rFonts w:ascii="Tahoma" w:hAnsi="Tahoma" w:cs="Tahoma"/>
      <w:sz w:val="16"/>
      <w:szCs w:val="16"/>
      <w:lang w:eastAsia="en-US"/>
    </w:rPr>
  </w:style>
  <w:style w:type="paragraph" w:customStyle="1" w:styleId="Fensterzeile">
    <w:name w:val="Fensterzeile"/>
    <w:qFormat/>
    <w:rsid w:val="00AD08E5"/>
    <w:pPr>
      <w:framePr w:w="4423" w:vSpace="851" w:wrap="around" w:vAnchor="page" w:hAnchor="page" w:x="1419" w:y="2723"/>
      <w:spacing w:after="170"/>
    </w:pPr>
    <w:rPr>
      <w:rFonts w:ascii="Arial" w:hAnsi="Arial"/>
      <w:spacing w:val="-4"/>
      <w:sz w:val="12"/>
      <w:szCs w:val="12"/>
      <w:lang w:val="en-US" w:eastAsia="en-US"/>
    </w:rPr>
  </w:style>
  <w:style w:type="character" w:styleId="Platzhaltertext">
    <w:name w:val="Placeholder Text"/>
    <w:basedOn w:val="Absatz-Standardschriftart"/>
    <w:uiPriority w:val="99"/>
    <w:semiHidden/>
    <w:rsid w:val="00E546C8"/>
    <w:rPr>
      <w:color w:val="808080"/>
    </w:rPr>
  </w:style>
  <w:style w:type="paragraph" w:customStyle="1" w:styleId="FusszeileAdresse">
    <w:name w:val="FusszeileAdresse"/>
    <w:link w:val="FusszeileAdresseZchn"/>
    <w:qFormat/>
    <w:rsid w:val="00BE545E"/>
    <w:pPr>
      <w:spacing w:line="170" w:lineRule="exact"/>
      <w:jc w:val="right"/>
    </w:pPr>
    <w:rPr>
      <w:rFonts w:ascii="Arial" w:hAnsi="Arial"/>
      <w:sz w:val="14"/>
      <w:szCs w:val="15"/>
      <w:lang w:val="en-US" w:eastAsia="en-US"/>
    </w:rPr>
  </w:style>
  <w:style w:type="paragraph" w:customStyle="1" w:styleId="FusszeileCompany">
    <w:name w:val="FusszeileCompany"/>
    <w:basedOn w:val="Standard"/>
    <w:link w:val="FusszeileCompanyZchn"/>
    <w:qFormat/>
    <w:rsid w:val="008D55A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FuzeileZchn">
    <w:name w:val="Fußzeile Zchn"/>
    <w:basedOn w:val="Absatz-Standardschriftart"/>
    <w:link w:val="Fuzeile"/>
    <w:rsid w:val="00AD08E5"/>
    <w:rPr>
      <w:rFonts w:ascii="Arial" w:hAnsi="Arial"/>
      <w:sz w:val="14"/>
      <w:lang w:val="en-US" w:eastAsia="en-US"/>
    </w:rPr>
  </w:style>
  <w:style w:type="character" w:customStyle="1" w:styleId="FusszeileAdresseZchn">
    <w:name w:val="FusszeileAdresse Zchn"/>
    <w:basedOn w:val="FuzeileZchn"/>
    <w:link w:val="FusszeileAdresse"/>
    <w:rsid w:val="00BE545E"/>
    <w:rPr>
      <w:rFonts w:ascii="Arial" w:hAnsi="Arial"/>
      <w:sz w:val="14"/>
      <w:szCs w:val="15"/>
      <w:lang w:val="en-US" w:eastAsia="en-US"/>
    </w:rPr>
  </w:style>
  <w:style w:type="character" w:customStyle="1" w:styleId="FusszeileCompanyZchn">
    <w:name w:val="FusszeileCompany Zchn"/>
    <w:basedOn w:val="FuzeileZchn"/>
    <w:link w:val="FusszeileCompany"/>
    <w:rsid w:val="00DC73A9"/>
    <w:rPr>
      <w:rFonts w:ascii="Arial" w:hAnsi="Arial"/>
      <w:b/>
      <w:sz w:val="21"/>
      <w:szCs w:val="21"/>
      <w:lang w:val="en-US" w:eastAsia="en-US"/>
    </w:rPr>
  </w:style>
  <w:style w:type="paragraph" w:styleId="Textkrper2">
    <w:name w:val="Body Text 2"/>
    <w:basedOn w:val="Textkrper"/>
    <w:link w:val="Textkrper2Zchn"/>
    <w:uiPriority w:val="99"/>
    <w:rsid w:val="009A2A78"/>
    <w:pPr>
      <w:spacing w:line="480" w:lineRule="auto"/>
    </w:pPr>
    <w:rPr>
      <w:rFonts w:cs="Arial"/>
      <w:sz w:val="12"/>
      <w:szCs w:val="12"/>
      <w:lang w:eastAsia="de-DE"/>
    </w:rPr>
  </w:style>
  <w:style w:type="character" w:customStyle="1" w:styleId="Textkrper2Zchn">
    <w:name w:val="Textkörper 2 Zchn"/>
    <w:basedOn w:val="Absatz-Standardschriftart"/>
    <w:link w:val="Textkrper2"/>
    <w:uiPriority w:val="99"/>
    <w:rsid w:val="009A2A78"/>
    <w:rPr>
      <w:rFonts w:ascii="Arial" w:hAnsi="Arial" w:cs="Arial"/>
      <w:sz w:val="12"/>
      <w:szCs w:val="12"/>
    </w:rPr>
  </w:style>
  <w:style w:type="paragraph" w:styleId="Textkrper">
    <w:name w:val="Body Text"/>
    <w:basedOn w:val="Standard"/>
    <w:link w:val="TextkrperZchn"/>
    <w:uiPriority w:val="99"/>
    <w:semiHidden/>
    <w:unhideWhenUsed/>
    <w:rsid w:val="009A2A78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semiHidden/>
    <w:rsid w:val="009A2A78"/>
    <w:rPr>
      <w:rFonts w:ascii="Arial" w:hAnsi="Arial"/>
      <w:lang w:val="en-US" w:eastAsia="en-US"/>
    </w:rPr>
  </w:style>
  <w:style w:type="paragraph" w:customStyle="1" w:styleId="Subject">
    <w:name w:val="Subject"/>
    <w:basedOn w:val="Standard"/>
    <w:link w:val="SubjectChar"/>
    <w:qFormat/>
    <w:rsid w:val="00036986"/>
    <w:rPr>
      <w:b/>
    </w:rPr>
  </w:style>
  <w:style w:type="character" w:customStyle="1" w:styleId="SubjectChar">
    <w:name w:val="Subject Char"/>
    <w:basedOn w:val="Absatz-Standardschriftart"/>
    <w:link w:val="Subject"/>
    <w:rsid w:val="00036986"/>
    <w:rPr>
      <w:rFonts w:ascii="Arial" w:hAnsi="Arial"/>
      <w:b/>
      <w:lang w:eastAsia="en-US"/>
    </w:rPr>
  </w:style>
  <w:style w:type="table" w:styleId="Tabellenraster">
    <w:name w:val="Table Grid"/>
    <w:basedOn w:val="NormaleTabelle"/>
    <w:rsid w:val="00185F44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VorlageTitel">
    <w:name w:val="VorlageTitel"/>
    <w:basedOn w:val="Standard"/>
    <w:link w:val="VorlageTitelZchn"/>
    <w:qFormat/>
    <w:rsid w:val="00185F44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VorlageKopfInformation">
    <w:name w:val="VorlageKopfInformation"/>
    <w:basedOn w:val="Standard"/>
    <w:qFormat/>
    <w:rsid w:val="00185F44"/>
    <w:rPr>
      <w:rFonts w:eastAsiaTheme="minorHAnsi" w:cstheme="minorBidi"/>
      <w:sz w:val="24"/>
      <w:szCs w:val="22"/>
    </w:rPr>
  </w:style>
  <w:style w:type="character" w:customStyle="1" w:styleId="VorlageTitelZchn">
    <w:name w:val="VorlageTitel Zchn"/>
    <w:basedOn w:val="Absatz-Standardschriftart"/>
    <w:link w:val="VorlageTitel"/>
    <w:rsid w:val="00185F44"/>
    <w:rPr>
      <w:rFonts w:ascii="Arial" w:eastAsiaTheme="minorHAnsi" w:hAnsi="Arial" w:cstheme="minorBidi"/>
      <w:b/>
      <w:sz w:val="32"/>
      <w:szCs w:val="32"/>
      <w:lang w:eastAsia="en-US"/>
    </w:rPr>
  </w:style>
  <w:style w:type="character" w:customStyle="1" w:styleId="KopfzeileZchn">
    <w:name w:val="Kopfzeile Zchn"/>
    <w:basedOn w:val="Absatz-Standardschriftart"/>
    <w:link w:val="Kopfzeile"/>
    <w:uiPriority w:val="99"/>
    <w:rsid w:val="00DE11A6"/>
    <w:rPr>
      <w:rFonts w:ascii="Arial" w:hAnsi="Arial"/>
      <w:sz w:val="24"/>
      <w:lang w:eastAsia="en-US"/>
    </w:rPr>
  </w:style>
  <w:style w:type="character" w:customStyle="1" w:styleId="Formatvorlage1">
    <w:name w:val="Formatvorlage1"/>
    <w:basedOn w:val="Absatz-Standardschriftart"/>
    <w:uiPriority w:val="1"/>
    <w:rsid w:val="00E4781D"/>
    <w:rPr>
      <w:rFonts w:ascii="Arial" w:hAnsi="Arial"/>
      <w:sz w:val="20"/>
    </w:rPr>
  </w:style>
  <w:style w:type="character" w:customStyle="1" w:styleId="Formatvorlage2">
    <w:name w:val="Formatvorlage2"/>
    <w:basedOn w:val="Absatz-Standardschriftart"/>
    <w:uiPriority w:val="1"/>
    <w:rsid w:val="005677A6"/>
    <w:rPr>
      <w:rFonts w:ascii="Arial" w:hAnsi="Arial"/>
      <w:sz w:val="20"/>
    </w:rPr>
  </w:style>
  <w:style w:type="character" w:customStyle="1" w:styleId="Formatvorlage3">
    <w:name w:val="Formatvorlage3"/>
    <w:basedOn w:val="Absatz-Standardschriftart"/>
    <w:uiPriority w:val="1"/>
    <w:qFormat/>
    <w:rsid w:val="00F1659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ontrol" Target="activeX/activeX3.xml"/><Relationship Id="rId18" Type="http://schemas.openxmlformats.org/officeDocument/2006/relationships/image" Target="media/image6.wmf"/><Relationship Id="rId26" Type="http://schemas.openxmlformats.org/officeDocument/2006/relationships/customXml" Target="../customXml/item2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control" Target="activeX/activeX5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5.wmf"/><Relationship Id="rId20" Type="http://schemas.openxmlformats.org/officeDocument/2006/relationships/header" Target="header1.xml"/><Relationship Id="rId29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ntrol" Target="activeX/activeX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ontrol" Target="activeX/activeX4.xml"/><Relationship Id="rId23" Type="http://schemas.openxmlformats.org/officeDocument/2006/relationships/footer" Target="footer2.xml"/><Relationship Id="rId28" Type="http://schemas.openxmlformats.org/officeDocument/2006/relationships/customXml" Target="../customXml/item4.xml"/><Relationship Id="rId10" Type="http://schemas.openxmlformats.org/officeDocument/2006/relationships/image" Target="media/image2.wmf"/><Relationship Id="rId19" Type="http://schemas.openxmlformats.org/officeDocument/2006/relationships/control" Target="activeX/activeX6.xml"/><Relationship Id="rId4" Type="http://schemas.openxmlformats.org/officeDocument/2006/relationships/settings" Target="settings.xml"/><Relationship Id="rId9" Type="http://schemas.openxmlformats.org/officeDocument/2006/relationships/control" Target="activeX/activeX1.xml"/><Relationship Id="rId14" Type="http://schemas.openxmlformats.org/officeDocument/2006/relationships/image" Target="media/image4.wmf"/><Relationship Id="rId22" Type="http://schemas.openxmlformats.org/officeDocument/2006/relationships/header" Target="header2.xml"/><Relationship Id="rId27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HT3CET2CJWD4-859-24175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http://portals2010.geagroup.com/portal/ME/teams/qm/_layouts/DocIdRedir.aspx?ID=HT3CET2CJWD4-859-24175</Url>
      <Description>HT3CET2CJWD4-859-24175</Description>
    </_dlc_DocIdUrl>
    <wsDateofissue xmlns="http://schemas.microsoft.com/sharepoint/v3">2014-06-11T22:00:00+00:00</wsDateofissue>
  </documentManagement>
</p:properties>
</file>

<file path=customXml/itemProps1.xml><?xml version="1.0" encoding="utf-8"?>
<ds:datastoreItem xmlns:ds="http://schemas.openxmlformats.org/officeDocument/2006/customXml" ds:itemID="{57036FF0-A03F-4CD4-BB8C-7E260DFCEF8E}"/>
</file>

<file path=customXml/itemProps2.xml><?xml version="1.0" encoding="utf-8"?>
<ds:datastoreItem xmlns:ds="http://schemas.openxmlformats.org/officeDocument/2006/customXml" ds:itemID="{C7CA994F-B149-4670-A4DD-549970120768}"/>
</file>

<file path=customXml/itemProps3.xml><?xml version="1.0" encoding="utf-8"?>
<ds:datastoreItem xmlns:ds="http://schemas.openxmlformats.org/officeDocument/2006/customXml" ds:itemID="{5E7AF457-9950-4B18-A5B1-56CCFE923863}"/>
</file>

<file path=customXml/itemProps4.xml><?xml version="1.0" encoding="utf-8"?>
<ds:datastoreItem xmlns:ds="http://schemas.openxmlformats.org/officeDocument/2006/customXml" ds:itemID="{163DC6AB-6971-4C38-921C-0CCF5DA4A8AA}"/>
</file>

<file path=customXml/itemProps5.xml><?xml version="1.0" encoding="utf-8"?>
<ds:datastoreItem xmlns:ds="http://schemas.openxmlformats.org/officeDocument/2006/customXml" ds:itemID="{665F6669-C728-4072-BD57-FF2808A1FDD1}"/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TotalTime>0</TotalTime>
  <Pages>1</Pages>
  <Words>50</Words>
  <Characters>545</Characters>
  <Application>Microsoft Office Word</Application>
  <DocSecurity>0</DocSecurity>
  <Lines>4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FB 7.4.3-2 Test protocol</vt:lpstr>
      <vt:lpstr>Letter A4</vt:lpstr>
    </vt:vector>
  </TitlesOfParts>
  <Company>GEA Mechanical Equipment</Company>
  <LinksUpToDate>false</LinksUpToDate>
  <CharactersWithSpaces>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FB 7.4.3-2 Test protocol</dc:title>
  <dc:creator>Getz, Jakob</dc:creator>
  <cp:keywords>Examination</cp:keywords>
  <cp:lastModifiedBy>Guethues, Berthold</cp:lastModifiedBy>
  <cp:revision>8</cp:revision>
  <cp:lastPrinted>2014-02-10T15:02:00Z</cp:lastPrinted>
  <dcterms:created xsi:type="dcterms:W3CDTF">2014-06-12T05:27:00Z</dcterms:created>
  <dcterms:modified xsi:type="dcterms:W3CDTF">2016-12-09T09:58:00Z</dcterms:modified>
  <cp:category>Examination</cp:category>
  <cp:contentStatus>01.06.2009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e788e5c8-b183-4c8e-a92b-dccb8cb25f35</vt:lpwstr>
  </property>
</Properties>
</file>