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05-12-2020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7"/>
              <w:rPr>
                <w:rFonts w:cs="Arial" w:eastAsiaTheme="minorHAnsi"/>
                <w:i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vAlign w:val="bottom"/>
          </w:tcPr>
          <w:p>
            <w:pPr>
              <w:pStyle w:val="7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eastAsia="de-D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 w:val="18"/>
              <w:szCs w:val="22"/>
              <w:lang w:val="de-DE"/>
            </w:rPr>
          </w:pPr>
          <w:r>
            <w:rPr>
              <w:rFonts w:eastAsiaTheme="minorHAnsi" w:cstheme="minorBidi"/>
              <w:sz w:val="18"/>
              <w:szCs w:val="22"/>
              <w:lang w:val="en-US" w:eastAsia="de-DE"/>
            </w:rPr>
            <w:drawing>
              <wp:inline distT="0" distB="0" distL="0" distR="0">
                <wp:extent cx="1835150" cy="353695"/>
                <wp:effectExtent l="0" t="0" r="0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8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3"/>
    <w:semiHidden/>
    <w:unhideWhenUsed/>
    <w:uiPriority w:val="99"/>
    <w:pPr>
      <w:spacing w:after="120"/>
    </w:pPr>
  </w:style>
  <w:style w:type="paragraph" w:styleId="6">
    <w:name w:val="Body Text 2"/>
    <w:basedOn w:val="5"/>
    <w:link w:val="22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7">
    <w:name w:val="footer"/>
    <w:basedOn w:val="1"/>
    <w:link w:val="19"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8">
    <w:name w:val="header"/>
    <w:basedOn w:val="1"/>
    <w:link w:val="29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styleId="12">
    <w:name w:val="Table Grid"/>
    <w:basedOn w:val="11"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1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9"/>
    <w:link w:val="4"/>
    <w:semiHidden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9"/>
    <w:semiHidden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9"/>
    <w:link w:val="7"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9"/>
    <w:link w:val="6"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9"/>
    <w:link w:val="5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9"/>
    <w:link w:val="24"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9"/>
    <w:link w:val="26"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9"/>
    <w:link w:val="8"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9"/>
    <w:uiPriority w:val="1"/>
    <w:rPr>
      <w:rFonts w:ascii="Arial" w:hAnsi="Arial"/>
      <w:sz w:val="20"/>
    </w:rPr>
  </w:style>
  <w:style w:type="character" w:customStyle="1" w:styleId="31">
    <w:name w:val="Formatvorlage2"/>
    <w:basedOn w:val="9"/>
    <w:uiPriority w:val="1"/>
    <w:rPr>
      <w:rFonts w:ascii="Arial" w:hAnsi="Arial"/>
      <w:sz w:val="20"/>
    </w:rPr>
  </w:style>
  <w:style w:type="character" w:customStyle="1" w:styleId="32">
    <w:name w:val="Formatvorlage3"/>
    <w:basedOn w:val="9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6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AE2D20-2C09-4590-A8D5-46BCAD1C353A}">
  <ds:schemaRefs/>
</ds:datastoreItem>
</file>

<file path=customXml/itemProps3.xml><?xml version="1.0" encoding="utf-8"?>
<ds:datastoreItem xmlns:ds="http://schemas.openxmlformats.org/officeDocument/2006/customXml" ds:itemID="{26531548-4268-4486-9F4A-032A246E8098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749A8652-0B7C-412D-A3D8-64B1D2E8C15B}">
  <ds:schemaRefs/>
</ds:datastoreItem>
</file>

<file path=customXml/itemProps6.xml><?xml version="1.0" encoding="utf-8"?>
<ds:datastoreItem xmlns:ds="http://schemas.openxmlformats.org/officeDocument/2006/customXml" ds:itemID="{B6BC464F-F670-47B2-8887-2C8E377B9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0</TotalTime>
  <ScaleCrop>false</ScaleCrop>
  <LinksUpToDate>false</LinksUpToDate>
  <CharactersWithSpaces>1351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Abhilashk</cp:lastModifiedBy>
  <cp:lastPrinted>2014-01-21T15:02:00Z</cp:lastPrinted>
  <dcterms:modified xsi:type="dcterms:W3CDTF">2020-11-30T11:32:32Z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1033-11.2.0.9747</vt:lpwstr>
  </property>
</Properties>
</file>