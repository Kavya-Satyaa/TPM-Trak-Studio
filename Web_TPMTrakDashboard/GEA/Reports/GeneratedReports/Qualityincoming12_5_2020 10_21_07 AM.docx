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pct</w:t>
            </w: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HMT</w:t>
            </w: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03-12-2020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  <w:r>
              <w:rPr>
                <w:sz w:val="20"/>
                <w:szCs w:val="20"/>
              </w:rPr>
              <w:t>Spindle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Managers taken care of this problem lahfnfkjbsakjdbfjsadb hsafbabkjfbjdsabfjabsdhf akjshdkjfhlkdsahff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ajsbdjfbjsdbfjhbsadjfhbjsadhbfjhbdsakjfhbsad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ajbdsjfhbsadkjbfkjhbdsajfhbsadljbflkjdsabfsabdf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hjabsdjhbkjdsabsdkjbkjdsbfjasbdfkjhbdsajfbjdsbfjbdsjfhbdsajhfb hfhiaehfihewaihfriuewahfoi u uhwehroiuwaheoifuhwar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wburquyrgwqeyrguqwygrughjbsjhbfjhbsjhdbjfbkjsabdfds</w:t>
            </w: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In spindle there was an crack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reported the error to the manager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hfjebvfjkvjksvkjfvsajkevfjvjesakvfveajfkesavfjvesafjaesfj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jhbaefskjfjdsakfjavjdsvjvdfjvsdkjvbahsbdfjbsjdbfjhbdslf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jsabdfjbjdsabfjbsdjfbjlsdbfljbsljdbfljbdljfbljdsfsljdfsdfjsbdbfjsdjfbjkbvajfk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bajsdfjdsjfjdsvfjvsjkdvfj shfdsfjhbdsjfjdsjvfkjdsvfjvsd hsgdhfjhdsfjhsdhgfdsgfjgdsf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gsadjgfgsdayfgaudsgfyu gagsfghdsafgdsajgfjdsagfj gjgsadjfgjagsdjfdsjfjas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