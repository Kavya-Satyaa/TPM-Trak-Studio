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Basavanagowda Patil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123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Arun.S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12/5/2020 12:00:00 AM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asdad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