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05-12-2020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05-12-2020</w:t>
            </w: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